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A7009" w14:textId="4D645F6D" w:rsidR="008C2A54" w:rsidRPr="008C2A54" w:rsidRDefault="006366D5" w:rsidP="008C2A54">
      <w:pPr>
        <w:pStyle w:val="Title"/>
        <w:jc w:val="right"/>
      </w:pPr>
      <w:r>
        <w:fldChar w:fldCharType="begin"/>
      </w:r>
      <w:r>
        <w:instrText xml:space="preserve"> TITLE  \* MERGEFORMAT </w:instrText>
      </w:r>
      <w:r>
        <w:fldChar w:fldCharType="separate"/>
      </w:r>
      <w:r w:rsidR="00E42333">
        <w:t>Project</w:t>
      </w:r>
      <w:r w:rsidR="00A64C6F">
        <w:t xml:space="preserve"> </w:t>
      </w:r>
      <w:r w:rsidR="00A37369">
        <w:t>Proposal</w:t>
      </w:r>
      <w:r>
        <w:fldChar w:fldCharType="end"/>
      </w:r>
    </w:p>
    <w:p w14:paraId="5E1F1927" w14:textId="42172EBD" w:rsidR="00777F55" w:rsidRDefault="008C2A54">
      <w:pPr>
        <w:pStyle w:val="Title"/>
        <w:jc w:val="right"/>
      </w:pPr>
      <w:r>
        <w:t>Analysis on Store</w:t>
      </w:r>
      <w:r w:rsidR="00421BA6">
        <w:t xml:space="preserve"> sales and</w:t>
      </w:r>
      <w:r>
        <w:t xml:space="preserve"> Customer Data </w:t>
      </w:r>
    </w:p>
    <w:p w14:paraId="6A14C415" w14:textId="33881E94" w:rsidR="00777F55" w:rsidRDefault="002D685C" w:rsidP="00A64C6F">
      <w:pPr>
        <w:pStyle w:val="Title"/>
        <w:jc w:val="right"/>
        <w:rPr>
          <w:sz w:val="28"/>
        </w:rPr>
      </w:pPr>
      <w:r>
        <w:rPr>
          <w:sz w:val="28"/>
        </w:rPr>
        <w:t>Spring</w:t>
      </w:r>
      <w:r w:rsidR="00E42333">
        <w:rPr>
          <w:sz w:val="28"/>
        </w:rPr>
        <w:t xml:space="preserve"> 202</w:t>
      </w:r>
      <w:r>
        <w:rPr>
          <w:sz w:val="28"/>
        </w:rPr>
        <w:t>3</w:t>
      </w:r>
    </w:p>
    <w:p w14:paraId="39B34E71" w14:textId="77777777" w:rsidR="00777F55" w:rsidRDefault="00777F55">
      <w:pPr>
        <w:pStyle w:val="Title"/>
        <w:rPr>
          <w:sz w:val="28"/>
        </w:rPr>
        <w:sectPr w:rsidR="00777F55">
          <w:headerReference w:type="default" r:id="rId8"/>
          <w:footerReference w:type="even" r:id="rId9"/>
          <w:pgSz w:w="12240" w:h="15840" w:code="1"/>
          <w:pgMar w:top="1440" w:right="1440" w:bottom="1440" w:left="1440" w:header="720" w:footer="720" w:gutter="0"/>
          <w:cols w:space="720"/>
          <w:vAlign w:val="center"/>
        </w:sectPr>
      </w:pPr>
    </w:p>
    <w:p w14:paraId="2ED525B6" w14:textId="73418CF8" w:rsidR="00777F55" w:rsidRDefault="00F80D7C">
      <w:pPr>
        <w:pStyle w:val="Title"/>
      </w:pPr>
      <w:r>
        <w:lastRenderedPageBreak/>
        <w:t>Group Members</w:t>
      </w:r>
    </w:p>
    <w:tbl>
      <w:tblPr>
        <w:tblW w:w="7080" w:type="dxa"/>
        <w:tblInd w:w="11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2854"/>
        <w:gridCol w:w="2498"/>
      </w:tblGrid>
      <w:tr w:rsidR="00357C79" w14:paraId="5AAAC691" w14:textId="77777777" w:rsidTr="00A2124A">
        <w:tc>
          <w:tcPr>
            <w:tcW w:w="1728" w:type="dxa"/>
          </w:tcPr>
          <w:p w14:paraId="421476BB" w14:textId="217737E1" w:rsidR="00357C79" w:rsidRDefault="00357C79">
            <w:pPr>
              <w:pStyle w:val="Tabletext"/>
              <w:jc w:val="center"/>
              <w:rPr>
                <w:b/>
              </w:rPr>
            </w:pPr>
            <w:r>
              <w:rPr>
                <w:b/>
              </w:rPr>
              <w:t>Student ID</w:t>
            </w:r>
          </w:p>
        </w:tc>
        <w:tc>
          <w:tcPr>
            <w:tcW w:w="2854" w:type="dxa"/>
          </w:tcPr>
          <w:p w14:paraId="261BC5F1" w14:textId="4331AB33" w:rsidR="00357C79" w:rsidRDefault="00357C79">
            <w:pPr>
              <w:pStyle w:val="Tabletext"/>
              <w:jc w:val="center"/>
              <w:rPr>
                <w:b/>
              </w:rPr>
            </w:pPr>
            <w:r>
              <w:rPr>
                <w:b/>
              </w:rPr>
              <w:t>Name</w:t>
            </w:r>
          </w:p>
        </w:tc>
        <w:tc>
          <w:tcPr>
            <w:tcW w:w="2498" w:type="dxa"/>
          </w:tcPr>
          <w:p w14:paraId="12857882" w14:textId="3B225563" w:rsidR="00357C79" w:rsidRDefault="00357C79">
            <w:pPr>
              <w:pStyle w:val="Tabletext"/>
              <w:jc w:val="center"/>
              <w:rPr>
                <w:b/>
              </w:rPr>
            </w:pPr>
            <w:r>
              <w:rPr>
                <w:b/>
              </w:rPr>
              <w:t>Group</w:t>
            </w:r>
          </w:p>
        </w:tc>
      </w:tr>
      <w:tr w:rsidR="00357C79" w14:paraId="26936894" w14:textId="77777777" w:rsidTr="00A2124A">
        <w:tc>
          <w:tcPr>
            <w:tcW w:w="1728" w:type="dxa"/>
          </w:tcPr>
          <w:p w14:paraId="54DEE6E8" w14:textId="1B537999" w:rsidR="00357C79" w:rsidRDefault="00B86A94" w:rsidP="00746923">
            <w:pPr>
              <w:pStyle w:val="Tabletext"/>
            </w:pPr>
            <w:r>
              <w:t>11546725</w:t>
            </w:r>
          </w:p>
        </w:tc>
        <w:tc>
          <w:tcPr>
            <w:tcW w:w="2854" w:type="dxa"/>
          </w:tcPr>
          <w:p w14:paraId="064D40F4" w14:textId="4F77E31C" w:rsidR="00357C79" w:rsidRDefault="00B86A94" w:rsidP="00746923">
            <w:pPr>
              <w:pStyle w:val="Tabletext"/>
            </w:pPr>
            <w:r>
              <w:t>Pragnesh Kumar Devarakonda</w:t>
            </w:r>
          </w:p>
        </w:tc>
        <w:tc>
          <w:tcPr>
            <w:tcW w:w="2498" w:type="dxa"/>
          </w:tcPr>
          <w:p w14:paraId="5CC18EFB" w14:textId="2C7F839E" w:rsidR="00357C79" w:rsidRDefault="00B86A94" w:rsidP="00746923">
            <w:pPr>
              <w:pStyle w:val="Tabletext"/>
            </w:pPr>
            <w:r>
              <w:t>Group2</w:t>
            </w:r>
          </w:p>
        </w:tc>
      </w:tr>
      <w:tr w:rsidR="00B86A94" w14:paraId="1CB682D9" w14:textId="77777777" w:rsidTr="00A2124A">
        <w:tc>
          <w:tcPr>
            <w:tcW w:w="1728" w:type="dxa"/>
          </w:tcPr>
          <w:p w14:paraId="75FF1F1E" w14:textId="59BEFBED" w:rsidR="00B86A94" w:rsidRDefault="00450D51" w:rsidP="00746923">
            <w:pPr>
              <w:pStyle w:val="Tabletext"/>
            </w:pPr>
            <w:r w:rsidRPr="00450D51">
              <w:t>11580431</w:t>
            </w:r>
          </w:p>
        </w:tc>
        <w:tc>
          <w:tcPr>
            <w:tcW w:w="2854" w:type="dxa"/>
          </w:tcPr>
          <w:p w14:paraId="5759BE34" w14:textId="5CF322AE" w:rsidR="00B86A94" w:rsidRDefault="00434396" w:rsidP="00746923">
            <w:pPr>
              <w:pStyle w:val="Tabletext"/>
            </w:pPr>
            <w:r w:rsidRPr="00434396">
              <w:t>Viswak sena palaparthi</w:t>
            </w:r>
          </w:p>
        </w:tc>
        <w:tc>
          <w:tcPr>
            <w:tcW w:w="2498" w:type="dxa"/>
          </w:tcPr>
          <w:p w14:paraId="28E2B7EB" w14:textId="0D5BA1C3" w:rsidR="00B86A94" w:rsidRDefault="00450D51" w:rsidP="00746923">
            <w:pPr>
              <w:pStyle w:val="Tabletext"/>
            </w:pPr>
            <w:r>
              <w:t>Group2</w:t>
            </w:r>
          </w:p>
        </w:tc>
      </w:tr>
      <w:tr w:rsidR="00357C79" w14:paraId="52484A90" w14:textId="77777777" w:rsidTr="00A2124A">
        <w:tc>
          <w:tcPr>
            <w:tcW w:w="1728" w:type="dxa"/>
          </w:tcPr>
          <w:p w14:paraId="37F53205" w14:textId="0B357668" w:rsidR="00357C79" w:rsidRDefault="001B0016" w:rsidP="00E82E8E">
            <w:pPr>
              <w:pStyle w:val="Tabletext"/>
            </w:pPr>
            <w:r w:rsidRPr="001B0016">
              <w:t>11648583</w:t>
            </w:r>
          </w:p>
        </w:tc>
        <w:tc>
          <w:tcPr>
            <w:tcW w:w="2854" w:type="dxa"/>
          </w:tcPr>
          <w:p w14:paraId="548CAAC7" w14:textId="7AA4F7F6" w:rsidR="00357C79" w:rsidRDefault="00450D51" w:rsidP="00E82E8E">
            <w:pPr>
              <w:pStyle w:val="Tabletext"/>
            </w:pPr>
            <w:r w:rsidRPr="00450D51">
              <w:t>Pavan Kalyan Kumar boddu</w:t>
            </w:r>
          </w:p>
        </w:tc>
        <w:tc>
          <w:tcPr>
            <w:tcW w:w="2498" w:type="dxa"/>
          </w:tcPr>
          <w:p w14:paraId="338080A4" w14:textId="0F596F63" w:rsidR="00357C79" w:rsidRDefault="00450D51" w:rsidP="00E82E8E">
            <w:pPr>
              <w:pStyle w:val="Tabletext"/>
            </w:pPr>
            <w:r>
              <w:t>Group2</w:t>
            </w:r>
          </w:p>
        </w:tc>
      </w:tr>
      <w:tr w:rsidR="00357C79" w14:paraId="7B813CF5" w14:textId="77777777" w:rsidTr="00A2124A">
        <w:tc>
          <w:tcPr>
            <w:tcW w:w="1728" w:type="dxa"/>
          </w:tcPr>
          <w:p w14:paraId="2F60A5BB" w14:textId="4AB9C827" w:rsidR="00357C79" w:rsidRDefault="001B0016" w:rsidP="00E82E8E">
            <w:pPr>
              <w:pStyle w:val="Tabletext"/>
            </w:pPr>
            <w:r w:rsidRPr="001B0016">
              <w:t>11609230</w:t>
            </w:r>
          </w:p>
        </w:tc>
        <w:tc>
          <w:tcPr>
            <w:tcW w:w="2854" w:type="dxa"/>
          </w:tcPr>
          <w:p w14:paraId="29C2B833" w14:textId="606DD700" w:rsidR="00357C79" w:rsidRDefault="001B0016" w:rsidP="00E82E8E">
            <w:pPr>
              <w:pStyle w:val="Tabletext"/>
            </w:pPr>
            <w:r w:rsidRPr="001B0016">
              <w:t>Madhuri Sri Yarramareddy</w:t>
            </w:r>
          </w:p>
        </w:tc>
        <w:tc>
          <w:tcPr>
            <w:tcW w:w="2498" w:type="dxa"/>
          </w:tcPr>
          <w:p w14:paraId="2E213806" w14:textId="7512EF9F" w:rsidR="00357C79" w:rsidRDefault="00450D51" w:rsidP="00E82E8E">
            <w:pPr>
              <w:pStyle w:val="Tabletext"/>
            </w:pPr>
            <w:r>
              <w:t>Group2</w:t>
            </w:r>
          </w:p>
        </w:tc>
      </w:tr>
    </w:tbl>
    <w:p w14:paraId="3A615459" w14:textId="77777777" w:rsidR="00777F55" w:rsidRDefault="00777F55"/>
    <w:p w14:paraId="42EDB299" w14:textId="77777777" w:rsidR="00777F55" w:rsidRDefault="00AF7A96">
      <w:pPr>
        <w:pStyle w:val="Title"/>
      </w:pPr>
      <w:r>
        <w:br w:type="page"/>
      </w:r>
      <w:r>
        <w:lastRenderedPageBreak/>
        <w:t>Table of Contents</w:t>
      </w:r>
    </w:p>
    <w:p w14:paraId="33E97060" w14:textId="77777777" w:rsidR="00E54B6C" w:rsidRDefault="00E54B6C"/>
    <w:p w14:paraId="1D88CFB8" w14:textId="77777777" w:rsidR="00A014A9" w:rsidRDefault="00A014A9"/>
    <w:p w14:paraId="5992540F" w14:textId="54030670" w:rsidR="00FF3A23" w:rsidRPr="00FF3A23" w:rsidRDefault="00E60D2F" w:rsidP="00FF3A23">
      <w:pPr>
        <w:pStyle w:val="TOC1"/>
        <w:tabs>
          <w:tab w:val="right" w:pos="9350"/>
        </w:tabs>
        <w:rPr>
          <w:rStyle w:val="Hyperlink"/>
        </w:rPr>
      </w:pPr>
      <w:r>
        <w:t xml:space="preserve">Summary Of Research  </w:t>
      </w:r>
      <w:r w:rsidR="00FB49A0">
        <w:tab/>
        <w:t>4</w:t>
      </w:r>
      <w:r w:rsidR="00FF3A23" w:rsidRPr="00FF3A23">
        <w:rPr>
          <w:rStyle w:val="Hyperlink"/>
        </w:rPr>
        <w:t xml:space="preserve"> </w:t>
      </w:r>
    </w:p>
    <w:p w14:paraId="6F765465" w14:textId="1128C337" w:rsidR="009B073B" w:rsidRDefault="00FB49A0" w:rsidP="008A712E">
      <w:pPr>
        <w:pStyle w:val="TOC1"/>
        <w:tabs>
          <w:tab w:val="right" w:pos="9350"/>
        </w:tabs>
      </w:pPr>
      <w:r w:rsidRPr="00FB49A0">
        <w:t>Motivation of research</w:t>
      </w:r>
      <w:r>
        <w:tab/>
        <w:t>4</w:t>
      </w:r>
    </w:p>
    <w:p w14:paraId="4E930764" w14:textId="381FE2B5" w:rsidR="00FB49A0" w:rsidRDefault="00FB49A0" w:rsidP="00FB49A0">
      <w:pPr>
        <w:rPr>
          <w:rFonts w:asciiTheme="minorHAnsi" w:hAnsiTheme="minorHAnsi"/>
          <w:b/>
          <w:bCs/>
          <w:caps/>
          <w:sz w:val="22"/>
          <w:szCs w:val="26"/>
          <w:u w:val="single"/>
        </w:rPr>
      </w:pPr>
      <w:r w:rsidRPr="00FB49A0">
        <w:rPr>
          <w:rFonts w:asciiTheme="minorHAnsi" w:hAnsiTheme="minorHAnsi"/>
          <w:b/>
          <w:bCs/>
          <w:caps/>
          <w:sz w:val="22"/>
          <w:szCs w:val="26"/>
          <w:u w:val="single"/>
        </w:rPr>
        <w:t>Dataset and Details</w:t>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t xml:space="preserve">            5</w:t>
      </w:r>
    </w:p>
    <w:p w14:paraId="1F568D58" w14:textId="77777777" w:rsidR="00FB49A0" w:rsidRDefault="00FB49A0" w:rsidP="00FB49A0">
      <w:pPr>
        <w:rPr>
          <w:rFonts w:asciiTheme="minorHAnsi" w:hAnsiTheme="minorHAnsi"/>
          <w:b/>
          <w:bCs/>
          <w:caps/>
          <w:sz w:val="22"/>
          <w:szCs w:val="26"/>
          <w:u w:val="single"/>
        </w:rPr>
      </w:pPr>
    </w:p>
    <w:p w14:paraId="0030C87C" w14:textId="0766F8A1" w:rsidR="00FB49A0" w:rsidRPr="00FB49A0" w:rsidRDefault="00FB49A0" w:rsidP="00FB49A0">
      <w:pPr>
        <w:rPr>
          <w:rFonts w:asciiTheme="minorHAnsi" w:hAnsiTheme="minorHAnsi"/>
          <w:b/>
          <w:bCs/>
          <w:caps/>
          <w:sz w:val="22"/>
          <w:szCs w:val="26"/>
          <w:u w:val="single"/>
        </w:rPr>
      </w:pPr>
      <w:r>
        <w:rPr>
          <w:rFonts w:asciiTheme="minorHAnsi" w:hAnsiTheme="minorHAnsi"/>
          <w:b/>
          <w:bCs/>
          <w:caps/>
          <w:sz w:val="22"/>
          <w:szCs w:val="26"/>
          <w:u w:val="single"/>
        </w:rPr>
        <w:t>Research questions and results</w:t>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r>
      <w:r>
        <w:rPr>
          <w:rFonts w:asciiTheme="minorHAnsi" w:hAnsiTheme="minorHAnsi"/>
          <w:b/>
          <w:bCs/>
          <w:caps/>
          <w:sz w:val="22"/>
          <w:szCs w:val="26"/>
          <w:u w:val="single"/>
        </w:rPr>
        <w:tab/>
        <w:t xml:space="preserve">            5</w:t>
      </w:r>
    </w:p>
    <w:p w14:paraId="0F8F93B2" w14:textId="77777777" w:rsidR="00A30A03" w:rsidRDefault="00AF7A96" w:rsidP="00A30A03">
      <w:pPr>
        <w:pStyle w:val="Heading1"/>
        <w:rPr>
          <w:sz w:val="40"/>
          <w:szCs w:val="28"/>
        </w:rPr>
      </w:pPr>
      <w:r w:rsidRPr="00FB49A0">
        <w:rPr>
          <w:rFonts w:asciiTheme="minorHAnsi" w:hAnsiTheme="minorHAnsi"/>
          <w:bCs/>
          <w:caps/>
          <w:sz w:val="22"/>
          <w:szCs w:val="26"/>
          <w:u w:val="single"/>
        </w:rPr>
        <w:br w:type="page"/>
      </w:r>
      <w:r w:rsidR="00F75D03" w:rsidRPr="00F75D03">
        <w:lastRenderedPageBreak/>
        <w:t xml:space="preserve"> </w:t>
      </w:r>
      <w:r w:rsidR="000F3076" w:rsidRPr="00FF65D7">
        <w:rPr>
          <w:sz w:val="40"/>
          <w:szCs w:val="28"/>
        </w:rPr>
        <w:t>Summary Of Research</w:t>
      </w:r>
      <w:bookmarkStart w:id="0" w:name="_Toc451674159"/>
      <w:bookmarkStart w:id="1" w:name="_Toc283551220"/>
      <w:bookmarkStart w:id="2" w:name="_Toc283551488"/>
      <w:bookmarkStart w:id="3" w:name="_Toc410769843"/>
    </w:p>
    <w:p w14:paraId="2911A7C2" w14:textId="4E43869A" w:rsidR="00777F55" w:rsidRPr="00A30A03" w:rsidRDefault="00AF7A96" w:rsidP="00A30A03">
      <w:pPr>
        <w:pStyle w:val="Heading1"/>
        <w:ind w:firstLine="720"/>
        <w:jc w:val="left"/>
        <w:rPr>
          <w:sz w:val="36"/>
          <w:szCs w:val="24"/>
        </w:rPr>
      </w:pPr>
      <w:r w:rsidRPr="00A30A03">
        <w:rPr>
          <w:sz w:val="32"/>
          <w:szCs w:val="24"/>
        </w:rPr>
        <w:t>Introduction</w:t>
      </w:r>
      <w:bookmarkEnd w:id="0"/>
      <w:bookmarkEnd w:id="1"/>
      <w:bookmarkEnd w:id="2"/>
      <w:bookmarkEnd w:id="3"/>
    </w:p>
    <w:p w14:paraId="27024629" w14:textId="037EBED9" w:rsidR="006F6C28" w:rsidRPr="00463300" w:rsidRDefault="00AF7A96" w:rsidP="00463300">
      <w:pPr>
        <w:pStyle w:val="BodyText"/>
        <w:rPr>
          <w:sz w:val="28"/>
          <w:szCs w:val="28"/>
        </w:rPr>
      </w:pPr>
      <w:r w:rsidRPr="00FF65D7">
        <w:rPr>
          <w:sz w:val="28"/>
          <w:szCs w:val="28"/>
        </w:rPr>
        <w:t xml:space="preserve">This document is used to </w:t>
      </w:r>
      <w:r w:rsidR="003648FA" w:rsidRPr="00FF65D7">
        <w:rPr>
          <w:sz w:val="28"/>
          <w:szCs w:val="28"/>
        </w:rPr>
        <w:t xml:space="preserve">explain the analysis of the dataset which contains the data related to the </w:t>
      </w:r>
      <w:r w:rsidR="008E0B18">
        <w:rPr>
          <w:sz w:val="28"/>
          <w:szCs w:val="28"/>
        </w:rPr>
        <w:t>Customer details who have membership in a shop</w:t>
      </w:r>
      <w:r w:rsidR="003648FA" w:rsidRPr="00FF65D7">
        <w:rPr>
          <w:sz w:val="28"/>
          <w:szCs w:val="28"/>
        </w:rPr>
        <w:t xml:space="preserve">. The data </w:t>
      </w:r>
      <w:r w:rsidR="00C93501" w:rsidRPr="00FF65D7">
        <w:rPr>
          <w:sz w:val="28"/>
          <w:szCs w:val="28"/>
        </w:rPr>
        <w:t>explains</w:t>
      </w:r>
      <w:r w:rsidR="003648FA" w:rsidRPr="00FF65D7">
        <w:rPr>
          <w:sz w:val="28"/>
          <w:szCs w:val="28"/>
        </w:rPr>
        <w:t xml:space="preserve"> the details </w:t>
      </w:r>
      <w:r w:rsidR="00204027">
        <w:rPr>
          <w:sz w:val="28"/>
          <w:szCs w:val="28"/>
        </w:rPr>
        <w:t>of customers with few fields like profession, Annual income</w:t>
      </w:r>
      <w:r w:rsidR="00FF65D7" w:rsidRPr="00FF65D7">
        <w:rPr>
          <w:sz w:val="28"/>
          <w:szCs w:val="28"/>
        </w:rPr>
        <w:t>.</w:t>
      </w:r>
      <w:r w:rsidR="00D67EB1" w:rsidRPr="00FF65D7">
        <w:rPr>
          <w:sz w:val="28"/>
          <w:szCs w:val="28"/>
        </w:rPr>
        <w:t xml:space="preserve"> </w:t>
      </w:r>
    </w:p>
    <w:p w14:paraId="202C5A8E" w14:textId="134BCD05" w:rsidR="000232EF" w:rsidRPr="009854E8" w:rsidRDefault="004E4DF9">
      <w:pPr>
        <w:pStyle w:val="BodyText"/>
        <w:rPr>
          <w:sz w:val="28"/>
          <w:szCs w:val="28"/>
        </w:rPr>
      </w:pPr>
      <w:r>
        <w:rPr>
          <w:sz w:val="28"/>
          <w:szCs w:val="28"/>
        </w:rPr>
        <w:t xml:space="preserve">The dataset which </w:t>
      </w:r>
      <w:r w:rsidR="00C93501">
        <w:rPr>
          <w:sz w:val="28"/>
          <w:szCs w:val="28"/>
        </w:rPr>
        <w:t>will help the</w:t>
      </w:r>
      <w:r>
        <w:rPr>
          <w:sz w:val="28"/>
          <w:szCs w:val="28"/>
        </w:rPr>
        <w:t xml:space="preserve"> shop owner to understand about the business </w:t>
      </w:r>
      <w:r w:rsidR="00D819CF">
        <w:rPr>
          <w:sz w:val="28"/>
          <w:szCs w:val="28"/>
        </w:rPr>
        <w:t>in the store.</w:t>
      </w:r>
    </w:p>
    <w:p w14:paraId="7AA05E27" w14:textId="77777777" w:rsidR="00307C1B" w:rsidRDefault="00307C1B">
      <w:pPr>
        <w:pStyle w:val="BodyText"/>
        <w:rPr>
          <w:sz w:val="28"/>
          <w:szCs w:val="28"/>
        </w:rPr>
      </w:pPr>
    </w:p>
    <w:p w14:paraId="58F87F07" w14:textId="54DCE9CB" w:rsidR="00A30A03" w:rsidRDefault="00A30A03" w:rsidP="00A30A03">
      <w:pPr>
        <w:pStyle w:val="Heading1"/>
        <w:ind w:firstLine="720"/>
        <w:jc w:val="left"/>
        <w:rPr>
          <w:sz w:val="32"/>
          <w:szCs w:val="24"/>
        </w:rPr>
      </w:pPr>
      <w:r w:rsidRPr="00A30A03">
        <w:rPr>
          <w:sz w:val="32"/>
          <w:szCs w:val="24"/>
        </w:rPr>
        <w:t>M</w:t>
      </w:r>
      <w:r>
        <w:rPr>
          <w:sz w:val="32"/>
          <w:szCs w:val="24"/>
        </w:rPr>
        <w:t>otivation and Background</w:t>
      </w:r>
    </w:p>
    <w:p w14:paraId="7000AC8D" w14:textId="77777777" w:rsidR="00463300" w:rsidRPr="00463300" w:rsidRDefault="00463300" w:rsidP="00463300"/>
    <w:p w14:paraId="24D7E997" w14:textId="58401B43" w:rsidR="00663C07" w:rsidRDefault="00D819CF">
      <w:pPr>
        <w:pStyle w:val="BodyText"/>
        <w:rPr>
          <w:sz w:val="28"/>
          <w:szCs w:val="28"/>
        </w:rPr>
      </w:pPr>
      <w:r>
        <w:rPr>
          <w:sz w:val="28"/>
          <w:szCs w:val="28"/>
        </w:rPr>
        <w:t xml:space="preserve">The dataset includes </w:t>
      </w:r>
      <w:r w:rsidR="00D354BE">
        <w:rPr>
          <w:sz w:val="28"/>
          <w:szCs w:val="28"/>
        </w:rPr>
        <w:t xml:space="preserve">2000 records and 8 columns which will explain about the customers who </w:t>
      </w:r>
      <w:r w:rsidR="006335F9">
        <w:rPr>
          <w:sz w:val="28"/>
          <w:szCs w:val="28"/>
        </w:rPr>
        <w:t>have</w:t>
      </w:r>
      <w:r w:rsidR="00D354BE">
        <w:rPr>
          <w:sz w:val="28"/>
          <w:szCs w:val="28"/>
        </w:rPr>
        <w:t xml:space="preserve"> membership with the store. </w:t>
      </w:r>
      <w:r w:rsidR="00A9665F">
        <w:rPr>
          <w:sz w:val="28"/>
          <w:szCs w:val="28"/>
        </w:rPr>
        <w:t xml:space="preserve">The details </w:t>
      </w:r>
      <w:r w:rsidR="0024304E">
        <w:rPr>
          <w:sz w:val="28"/>
          <w:szCs w:val="28"/>
        </w:rPr>
        <w:t>include</w:t>
      </w:r>
      <w:r w:rsidR="00A9665F">
        <w:rPr>
          <w:sz w:val="28"/>
          <w:szCs w:val="28"/>
        </w:rPr>
        <w:t xml:space="preserve"> Customer ID, Gender, Age, Annual income, Spending Score</w:t>
      </w:r>
      <w:r w:rsidR="0024304E">
        <w:rPr>
          <w:sz w:val="28"/>
          <w:szCs w:val="28"/>
        </w:rPr>
        <w:t>-</w:t>
      </w:r>
      <w:r w:rsidR="0024304E" w:rsidRPr="0024304E">
        <w:rPr>
          <w:sz w:val="28"/>
          <w:szCs w:val="28"/>
        </w:rPr>
        <w:t>Score assigned by the shop, based on customer behavior and spending nature</w:t>
      </w:r>
      <w:r w:rsidR="0024304E">
        <w:rPr>
          <w:sz w:val="28"/>
          <w:szCs w:val="28"/>
        </w:rPr>
        <w:t xml:space="preserve">, Profession, Work experience, </w:t>
      </w:r>
      <w:r w:rsidR="00B21121">
        <w:rPr>
          <w:sz w:val="28"/>
          <w:szCs w:val="28"/>
        </w:rPr>
        <w:t>Family Size.</w:t>
      </w:r>
    </w:p>
    <w:p w14:paraId="5CEE3F7C" w14:textId="1B5E3EF0" w:rsidR="00932FF1" w:rsidRDefault="00B21121" w:rsidP="00932FF1">
      <w:pPr>
        <w:pStyle w:val="BodyText"/>
        <w:rPr>
          <w:sz w:val="28"/>
          <w:szCs w:val="28"/>
        </w:rPr>
      </w:pPr>
      <w:r>
        <w:rPr>
          <w:sz w:val="28"/>
          <w:szCs w:val="28"/>
        </w:rPr>
        <w:t>With this data the shop owner will h</w:t>
      </w:r>
      <w:r w:rsidR="00D74FB9">
        <w:rPr>
          <w:sz w:val="28"/>
          <w:szCs w:val="28"/>
        </w:rPr>
        <w:t xml:space="preserve">ave complete details about his business. There comes the analysis </w:t>
      </w:r>
      <w:r w:rsidR="006335F9">
        <w:rPr>
          <w:sz w:val="28"/>
          <w:szCs w:val="28"/>
        </w:rPr>
        <w:t>of</w:t>
      </w:r>
      <w:r w:rsidR="00D74FB9">
        <w:rPr>
          <w:sz w:val="28"/>
          <w:szCs w:val="28"/>
        </w:rPr>
        <w:t xml:space="preserve"> the </w:t>
      </w:r>
      <w:r w:rsidR="00D52C04">
        <w:rPr>
          <w:sz w:val="28"/>
          <w:szCs w:val="28"/>
        </w:rPr>
        <w:t>purchases and profits in the business.</w:t>
      </w:r>
      <w:r w:rsidR="00932FF1">
        <w:rPr>
          <w:sz w:val="28"/>
          <w:szCs w:val="28"/>
        </w:rPr>
        <w:t xml:space="preserve"> The dataset will play a key role in understanding the </w:t>
      </w:r>
      <w:r w:rsidR="0028281B">
        <w:rPr>
          <w:sz w:val="28"/>
          <w:szCs w:val="28"/>
        </w:rPr>
        <w:t>business,</w:t>
      </w:r>
      <w:r w:rsidR="00932FF1">
        <w:rPr>
          <w:sz w:val="28"/>
          <w:szCs w:val="28"/>
        </w:rPr>
        <w:t xml:space="preserve"> which is very important for the store owner, includes increasing the stocks based on the spending score of the customers, selling different types of items based on the customers need, </w:t>
      </w:r>
      <w:r w:rsidR="0028281B">
        <w:rPr>
          <w:sz w:val="28"/>
          <w:szCs w:val="28"/>
        </w:rPr>
        <w:t>etc.</w:t>
      </w:r>
    </w:p>
    <w:p w14:paraId="13095FC0" w14:textId="3B0655EF" w:rsidR="00B21121" w:rsidRPr="00F9192D" w:rsidRDefault="00B21121">
      <w:pPr>
        <w:pStyle w:val="BodyText"/>
        <w:rPr>
          <w:sz w:val="28"/>
          <w:szCs w:val="28"/>
        </w:rPr>
      </w:pPr>
    </w:p>
    <w:p w14:paraId="6974CE40" w14:textId="0AC96745" w:rsidR="00B13451" w:rsidRPr="00B13451" w:rsidRDefault="00663C07" w:rsidP="00B13451">
      <w:pPr>
        <w:widowControl/>
        <w:spacing w:line="240" w:lineRule="auto"/>
      </w:pPr>
      <w:r>
        <w:br w:type="page"/>
      </w:r>
    </w:p>
    <w:p w14:paraId="41194F7B" w14:textId="58C2D630" w:rsidR="00B13451" w:rsidRDefault="00B13451" w:rsidP="00B13451">
      <w:pPr>
        <w:pStyle w:val="Heading1"/>
        <w:ind w:firstLine="720"/>
        <w:jc w:val="left"/>
        <w:rPr>
          <w:sz w:val="32"/>
          <w:szCs w:val="24"/>
        </w:rPr>
      </w:pPr>
      <w:r>
        <w:rPr>
          <w:sz w:val="32"/>
          <w:szCs w:val="24"/>
        </w:rPr>
        <w:lastRenderedPageBreak/>
        <w:t>Dataset and details</w:t>
      </w:r>
    </w:p>
    <w:p w14:paraId="48E67081" w14:textId="1AA5E4A8" w:rsidR="00B13451" w:rsidRDefault="00B13451" w:rsidP="00B13451">
      <w:r>
        <w:tab/>
      </w:r>
    </w:p>
    <w:p w14:paraId="081E162B" w14:textId="35636A86" w:rsidR="00CC71FD" w:rsidRDefault="00B13451" w:rsidP="00557AE6">
      <w:pPr>
        <w:ind w:left="720"/>
        <w:rPr>
          <w:sz w:val="28"/>
          <w:szCs w:val="28"/>
        </w:rPr>
      </w:pPr>
      <w:r w:rsidRPr="00B13451">
        <w:rPr>
          <w:sz w:val="28"/>
          <w:szCs w:val="28"/>
        </w:rPr>
        <w:t>The Data</w:t>
      </w:r>
      <w:r>
        <w:rPr>
          <w:sz w:val="28"/>
          <w:szCs w:val="28"/>
        </w:rPr>
        <w:t xml:space="preserve">set includes the details of </w:t>
      </w:r>
      <w:r w:rsidR="00A3324B">
        <w:rPr>
          <w:sz w:val="28"/>
          <w:szCs w:val="28"/>
        </w:rPr>
        <w:t>customers of a store.</w:t>
      </w:r>
    </w:p>
    <w:p w14:paraId="1968E8E2" w14:textId="6B466F05" w:rsidR="00B13451" w:rsidRPr="00B13451" w:rsidRDefault="00557AE6" w:rsidP="00557AE6">
      <w:pPr>
        <w:ind w:left="720"/>
        <w:rPr>
          <w:sz w:val="28"/>
          <w:szCs w:val="28"/>
        </w:rPr>
      </w:pPr>
      <w:r>
        <w:rPr>
          <w:sz w:val="28"/>
          <w:szCs w:val="28"/>
        </w:rPr>
        <w:t xml:space="preserve"> </w:t>
      </w:r>
    </w:p>
    <w:p w14:paraId="21B0EFA9" w14:textId="2C462EFC" w:rsidR="00B13451" w:rsidRPr="00B13451" w:rsidRDefault="00B13451" w:rsidP="00B13451">
      <w:pPr>
        <w:rPr>
          <w:sz w:val="28"/>
          <w:szCs w:val="28"/>
        </w:rPr>
      </w:pPr>
      <w:r w:rsidRPr="00B13451">
        <w:rPr>
          <w:sz w:val="28"/>
          <w:szCs w:val="28"/>
        </w:rPr>
        <w:tab/>
      </w:r>
      <w:r w:rsidR="000D11B2">
        <w:rPr>
          <w:sz w:val="28"/>
          <w:szCs w:val="28"/>
        </w:rPr>
        <w:object w:dxaOrig="1520" w:dyaOrig="987" w14:anchorId="1B854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10" o:title=""/>
          </v:shape>
          <o:OLEObject Type="Embed" ProgID="Excel.SheetMacroEnabled.12" ShapeID="_x0000_i1025" DrawAspect="Icon" ObjectID="_1744572963" r:id="rId11"/>
        </w:object>
      </w:r>
    </w:p>
    <w:p w14:paraId="3CE62E2D" w14:textId="3E5BE734" w:rsidR="0067272D" w:rsidRDefault="0077343F" w:rsidP="003952E1">
      <w:pPr>
        <w:ind w:left="720"/>
        <w:rPr>
          <w:sz w:val="28"/>
          <w:szCs w:val="28"/>
        </w:rPr>
      </w:pPr>
      <w:r>
        <w:rPr>
          <w:sz w:val="28"/>
          <w:szCs w:val="28"/>
        </w:rPr>
        <w:t xml:space="preserve">The research includes </w:t>
      </w:r>
      <w:r w:rsidR="006F2357">
        <w:rPr>
          <w:sz w:val="28"/>
          <w:szCs w:val="28"/>
        </w:rPr>
        <w:t xml:space="preserve">data of customer </w:t>
      </w:r>
      <w:r>
        <w:rPr>
          <w:sz w:val="28"/>
          <w:szCs w:val="28"/>
        </w:rPr>
        <w:t xml:space="preserve">as the sample data to </w:t>
      </w:r>
      <w:r w:rsidR="003952E1">
        <w:rPr>
          <w:sz w:val="28"/>
          <w:szCs w:val="28"/>
        </w:rPr>
        <w:t xml:space="preserve">analysis the </w:t>
      </w:r>
      <w:r w:rsidR="002C7D77">
        <w:rPr>
          <w:sz w:val="28"/>
          <w:szCs w:val="28"/>
        </w:rPr>
        <w:t>business of the store.</w:t>
      </w:r>
    </w:p>
    <w:p w14:paraId="0BDFAF6F" w14:textId="4D3F7005" w:rsidR="004E65FA" w:rsidRPr="00B13451" w:rsidRDefault="004E65FA" w:rsidP="003952E1">
      <w:pPr>
        <w:ind w:left="720"/>
        <w:rPr>
          <w:sz w:val="28"/>
          <w:szCs w:val="28"/>
        </w:rPr>
      </w:pPr>
      <w:r>
        <w:rPr>
          <w:sz w:val="28"/>
          <w:szCs w:val="28"/>
        </w:rPr>
        <w:t xml:space="preserve">We got this dataset from </w:t>
      </w:r>
      <w:r w:rsidR="00C93501">
        <w:rPr>
          <w:sz w:val="28"/>
          <w:szCs w:val="28"/>
        </w:rPr>
        <w:t>the URL below</w:t>
      </w:r>
      <w:r w:rsidR="00D05A26">
        <w:rPr>
          <w:sz w:val="28"/>
          <w:szCs w:val="28"/>
        </w:rPr>
        <w:t>.</w:t>
      </w:r>
    </w:p>
    <w:p w14:paraId="21B1C004" w14:textId="77777777" w:rsidR="00894271" w:rsidRDefault="006366D5" w:rsidP="00894271">
      <w:pPr>
        <w:ind w:left="720"/>
        <w:rPr>
          <w:sz w:val="28"/>
          <w:szCs w:val="28"/>
        </w:rPr>
      </w:pPr>
      <w:hyperlink r:id="rId12" w:history="1">
        <w:r w:rsidR="00894271" w:rsidRPr="000F042A">
          <w:rPr>
            <w:rStyle w:val="Hyperlink"/>
            <w:sz w:val="28"/>
            <w:szCs w:val="28"/>
          </w:rPr>
          <w:t>https://www.kaggle.com/datasets/datascientistanna/customers-dataset?resource=download</w:t>
        </w:r>
      </w:hyperlink>
    </w:p>
    <w:p w14:paraId="16942283" w14:textId="77777777" w:rsidR="00866A1E" w:rsidRDefault="00866A1E">
      <w:pPr>
        <w:pStyle w:val="BodyText"/>
        <w:rPr>
          <w:sz w:val="28"/>
          <w:szCs w:val="28"/>
        </w:rPr>
      </w:pPr>
    </w:p>
    <w:p w14:paraId="399D0D90" w14:textId="719646D2" w:rsidR="00B0538D" w:rsidRDefault="00C03886">
      <w:pPr>
        <w:pStyle w:val="BodyText"/>
        <w:rPr>
          <w:b/>
          <w:bCs/>
          <w:sz w:val="32"/>
          <w:szCs w:val="32"/>
        </w:rPr>
      </w:pPr>
      <w:r>
        <w:rPr>
          <w:b/>
          <w:bCs/>
          <w:sz w:val="32"/>
          <w:szCs w:val="32"/>
        </w:rPr>
        <w:t>Exploratory Data Analysis:</w:t>
      </w:r>
    </w:p>
    <w:p w14:paraId="630C78C3" w14:textId="492A510B" w:rsidR="00CC1224" w:rsidRDefault="00BB36CC">
      <w:pPr>
        <w:pStyle w:val="BodyText"/>
        <w:rPr>
          <w:sz w:val="28"/>
          <w:szCs w:val="28"/>
        </w:rPr>
      </w:pPr>
      <w:r w:rsidRPr="00BB36CC">
        <w:rPr>
          <w:sz w:val="28"/>
          <w:szCs w:val="28"/>
        </w:rPr>
        <w:t>We performed an insights analysis on the customer data obtained from Kaggle by plotting and graphing the data. Based on the information provided in the data, we drew conclusions for the questions outlined in our proposal. The analysis was conducted using Python code to visualize the data.</w:t>
      </w:r>
    </w:p>
    <w:p w14:paraId="68B36DFA" w14:textId="77777777" w:rsidR="00797473" w:rsidRDefault="00797473" w:rsidP="0061746B">
      <w:pPr>
        <w:pStyle w:val="BodyText"/>
        <w:numPr>
          <w:ilvl w:val="0"/>
          <w:numId w:val="14"/>
        </w:numPr>
        <w:rPr>
          <w:sz w:val="28"/>
          <w:szCs w:val="28"/>
        </w:rPr>
      </w:pPr>
      <w:r w:rsidRPr="00797473">
        <w:rPr>
          <w:sz w:val="28"/>
          <w:szCs w:val="28"/>
        </w:rPr>
        <w:t>Python libraries such as NumPy, Pandas, Matplotlib, Plotly, and Seaborn were used for plotting and analysis of the customer data</w:t>
      </w:r>
      <w:r>
        <w:rPr>
          <w:sz w:val="28"/>
          <w:szCs w:val="28"/>
        </w:rPr>
        <w:t>.</w:t>
      </w:r>
    </w:p>
    <w:p w14:paraId="308DE0DE" w14:textId="4CCEDEA7" w:rsidR="0061746B" w:rsidRDefault="001E33C9" w:rsidP="0061746B">
      <w:pPr>
        <w:pStyle w:val="BodyText"/>
        <w:numPr>
          <w:ilvl w:val="0"/>
          <w:numId w:val="14"/>
        </w:numPr>
        <w:rPr>
          <w:sz w:val="28"/>
          <w:szCs w:val="28"/>
        </w:rPr>
      </w:pPr>
      <w:r>
        <w:rPr>
          <w:sz w:val="28"/>
          <w:szCs w:val="28"/>
        </w:rPr>
        <w:t xml:space="preserve">Read csv. File using </w:t>
      </w:r>
      <w:r w:rsidR="00C21DBB">
        <w:rPr>
          <w:sz w:val="28"/>
          <w:szCs w:val="28"/>
        </w:rPr>
        <w:t xml:space="preserve">pandas </w:t>
      </w:r>
      <w:r w:rsidR="00EA7025">
        <w:rPr>
          <w:sz w:val="28"/>
          <w:szCs w:val="28"/>
        </w:rPr>
        <w:t>libraries and imported that to a Dataframe df.</w:t>
      </w:r>
    </w:p>
    <w:p w14:paraId="388F1062" w14:textId="7C73586B" w:rsidR="00DF7A50" w:rsidRDefault="00154569" w:rsidP="0061746B">
      <w:pPr>
        <w:pStyle w:val="BodyText"/>
        <w:numPr>
          <w:ilvl w:val="0"/>
          <w:numId w:val="14"/>
        </w:numPr>
        <w:rPr>
          <w:sz w:val="28"/>
          <w:szCs w:val="28"/>
        </w:rPr>
      </w:pPr>
      <w:r>
        <w:rPr>
          <w:sz w:val="28"/>
          <w:szCs w:val="28"/>
        </w:rPr>
        <w:t xml:space="preserve">Customer </w:t>
      </w:r>
      <w:r w:rsidR="00C21DBB">
        <w:rPr>
          <w:sz w:val="28"/>
          <w:szCs w:val="28"/>
        </w:rPr>
        <w:t>datasets</w:t>
      </w:r>
      <w:r>
        <w:rPr>
          <w:sz w:val="28"/>
          <w:szCs w:val="28"/>
        </w:rPr>
        <w:t xml:space="preserve"> have </w:t>
      </w:r>
      <w:r w:rsidR="00C21DBB">
        <w:rPr>
          <w:sz w:val="28"/>
          <w:szCs w:val="28"/>
        </w:rPr>
        <w:t>a total of</w:t>
      </w:r>
      <w:r>
        <w:rPr>
          <w:sz w:val="28"/>
          <w:szCs w:val="28"/>
        </w:rPr>
        <w:t xml:space="preserve"> 2000 records with fields Customer ID, Gender, Age, Annual Income ($), Spending Score (1-100), Profession, Work Experience, Family Size fields.</w:t>
      </w:r>
    </w:p>
    <w:p w14:paraId="6D9261E5" w14:textId="67FBEFF8" w:rsidR="00EA7025" w:rsidRDefault="00BE27FC" w:rsidP="0061746B">
      <w:pPr>
        <w:pStyle w:val="BodyText"/>
        <w:numPr>
          <w:ilvl w:val="0"/>
          <w:numId w:val="14"/>
        </w:numPr>
        <w:rPr>
          <w:sz w:val="28"/>
          <w:szCs w:val="28"/>
        </w:rPr>
      </w:pPr>
      <w:r>
        <w:rPr>
          <w:sz w:val="28"/>
          <w:szCs w:val="28"/>
        </w:rPr>
        <w:t xml:space="preserve">Python library Pandas will help us to read the dataset </w:t>
      </w:r>
      <w:r w:rsidR="00C21DBB">
        <w:rPr>
          <w:sz w:val="28"/>
          <w:szCs w:val="28"/>
        </w:rPr>
        <w:t xml:space="preserve">csv file </w:t>
      </w:r>
      <w:r>
        <w:rPr>
          <w:sz w:val="28"/>
          <w:szCs w:val="28"/>
        </w:rPr>
        <w:t>into a data frame</w:t>
      </w:r>
      <w:r w:rsidR="00C21DBB">
        <w:rPr>
          <w:sz w:val="28"/>
          <w:szCs w:val="28"/>
        </w:rPr>
        <w:t>.</w:t>
      </w:r>
    </w:p>
    <w:p w14:paraId="621D2EA1" w14:textId="77777777" w:rsidR="00B71AD7" w:rsidRDefault="00C44B9F" w:rsidP="0061746B">
      <w:pPr>
        <w:pStyle w:val="BodyText"/>
        <w:numPr>
          <w:ilvl w:val="0"/>
          <w:numId w:val="14"/>
        </w:numPr>
        <w:rPr>
          <w:sz w:val="28"/>
          <w:szCs w:val="28"/>
        </w:rPr>
      </w:pPr>
      <w:r>
        <w:rPr>
          <w:sz w:val="28"/>
          <w:szCs w:val="28"/>
        </w:rPr>
        <w:t xml:space="preserve">Below is </w:t>
      </w:r>
      <w:r w:rsidR="00B71AD7">
        <w:rPr>
          <w:sz w:val="28"/>
          <w:szCs w:val="28"/>
        </w:rPr>
        <w:t>the</w:t>
      </w:r>
      <w:r>
        <w:rPr>
          <w:sz w:val="28"/>
          <w:szCs w:val="28"/>
        </w:rPr>
        <w:t xml:space="preserve"> dataframe</w:t>
      </w:r>
      <w:r w:rsidR="00B71AD7">
        <w:rPr>
          <w:sz w:val="28"/>
          <w:szCs w:val="28"/>
        </w:rPr>
        <w:t>,</w:t>
      </w:r>
    </w:p>
    <w:p w14:paraId="5E26B87A" w14:textId="77777777" w:rsidR="00860BAF" w:rsidRDefault="00860BAF" w:rsidP="00860BAF">
      <w:pPr>
        <w:pStyle w:val="BodyText"/>
        <w:ind w:left="0"/>
        <w:rPr>
          <w:sz w:val="28"/>
          <w:szCs w:val="28"/>
        </w:rPr>
      </w:pPr>
    </w:p>
    <w:p w14:paraId="5E39CDBD" w14:textId="77777777" w:rsidR="00860BAF" w:rsidRDefault="00860BAF" w:rsidP="00860BAF">
      <w:pPr>
        <w:pStyle w:val="BodyText"/>
        <w:ind w:left="0"/>
        <w:rPr>
          <w:sz w:val="28"/>
          <w:szCs w:val="28"/>
        </w:rPr>
      </w:pPr>
    </w:p>
    <w:p w14:paraId="31FB9E4B" w14:textId="77777777" w:rsidR="00860BAF" w:rsidRDefault="00860BAF" w:rsidP="00860BAF">
      <w:pPr>
        <w:pStyle w:val="BodyText"/>
        <w:ind w:left="0"/>
        <w:rPr>
          <w:sz w:val="28"/>
          <w:szCs w:val="28"/>
        </w:rPr>
      </w:pPr>
    </w:p>
    <w:p w14:paraId="667034B4" w14:textId="77777777" w:rsidR="00860BAF" w:rsidRDefault="00860BAF" w:rsidP="00860BAF">
      <w:pPr>
        <w:pStyle w:val="BodyText"/>
        <w:ind w:left="0"/>
        <w:rPr>
          <w:sz w:val="28"/>
          <w:szCs w:val="28"/>
        </w:rPr>
      </w:pPr>
    </w:p>
    <w:p w14:paraId="73AF54D8" w14:textId="77777777" w:rsidR="00860BAF" w:rsidRDefault="00860BAF" w:rsidP="00860BAF">
      <w:pPr>
        <w:pStyle w:val="BodyText"/>
        <w:ind w:left="0"/>
        <w:rPr>
          <w:sz w:val="28"/>
          <w:szCs w:val="28"/>
        </w:rPr>
      </w:pPr>
    </w:p>
    <w:p w14:paraId="244EDFC2" w14:textId="77777777" w:rsidR="00860BAF" w:rsidRDefault="00860BAF" w:rsidP="00860BAF">
      <w:pPr>
        <w:pStyle w:val="BodyText"/>
        <w:ind w:left="0"/>
        <w:rPr>
          <w:sz w:val="28"/>
          <w:szCs w:val="28"/>
        </w:rPr>
      </w:pPr>
    </w:p>
    <w:p w14:paraId="4BBA32D2" w14:textId="5675857A" w:rsidR="00860BAF" w:rsidRDefault="00695E8A" w:rsidP="00860BAF">
      <w:pPr>
        <w:pStyle w:val="BodyText"/>
        <w:ind w:left="0"/>
        <w:rPr>
          <w:sz w:val="28"/>
          <w:szCs w:val="28"/>
        </w:rPr>
      </w:pPr>
      <w:r>
        <w:rPr>
          <w:sz w:val="28"/>
          <w:szCs w:val="28"/>
        </w:rPr>
        <w:lastRenderedPageBreak/>
        <w:t>Using</w:t>
      </w:r>
      <w:r w:rsidR="00B138AE">
        <w:rPr>
          <w:sz w:val="28"/>
          <w:szCs w:val="28"/>
        </w:rPr>
        <w:t xml:space="preserve"> pandas libraries read the customer.csv file into a dataframe df</w:t>
      </w:r>
      <w:r w:rsidR="002A1EED">
        <w:rPr>
          <w:sz w:val="28"/>
          <w:szCs w:val="28"/>
        </w:rPr>
        <w:t>, below is the dataframe.</w:t>
      </w:r>
    </w:p>
    <w:p w14:paraId="62DDA925" w14:textId="0C4199E9" w:rsidR="00C21DBB" w:rsidRDefault="00860BAF" w:rsidP="00860BAF">
      <w:pPr>
        <w:pStyle w:val="BodyText"/>
        <w:ind w:left="0"/>
        <w:rPr>
          <w:sz w:val="28"/>
          <w:szCs w:val="28"/>
        </w:rPr>
      </w:pPr>
      <w:r w:rsidRPr="00B71AD7">
        <w:rPr>
          <w:sz w:val="28"/>
          <w:szCs w:val="28"/>
        </w:rPr>
        <w:drawing>
          <wp:inline distT="0" distB="0" distL="0" distR="0" wp14:anchorId="4A122B7A" wp14:editId="361ABF70">
            <wp:extent cx="5448300" cy="2143125"/>
            <wp:effectExtent l="0" t="0" r="0" b="9525"/>
            <wp:docPr id="87916197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61972" name="Picture 1" descr="Table&#10;&#10;Description automatically generated with medium confidence"/>
                    <pic:cNvPicPr/>
                  </pic:nvPicPr>
                  <pic:blipFill>
                    <a:blip r:embed="rId13"/>
                    <a:stretch>
                      <a:fillRect/>
                    </a:stretch>
                  </pic:blipFill>
                  <pic:spPr>
                    <a:xfrm>
                      <a:off x="0" y="0"/>
                      <a:ext cx="5448300" cy="2143125"/>
                    </a:xfrm>
                    <a:prstGeom prst="rect">
                      <a:avLst/>
                    </a:prstGeom>
                  </pic:spPr>
                </pic:pic>
              </a:graphicData>
            </a:graphic>
          </wp:inline>
        </w:drawing>
      </w:r>
      <w:r w:rsidR="00C44B9F">
        <w:rPr>
          <w:sz w:val="28"/>
          <w:szCs w:val="28"/>
        </w:rPr>
        <w:t xml:space="preserve"> </w:t>
      </w:r>
    </w:p>
    <w:p w14:paraId="7F7D5EAB" w14:textId="649B1890" w:rsidR="00920932" w:rsidRDefault="000B33A6" w:rsidP="002A1EED">
      <w:pPr>
        <w:pStyle w:val="BodyText"/>
        <w:ind w:left="0"/>
        <w:rPr>
          <w:sz w:val="28"/>
          <w:szCs w:val="28"/>
        </w:rPr>
      </w:pPr>
      <w:r>
        <w:rPr>
          <w:sz w:val="28"/>
          <w:szCs w:val="28"/>
        </w:rPr>
        <w:t>Found 35 records are having Null values in profession</w:t>
      </w:r>
      <w:r w:rsidR="008F656A">
        <w:rPr>
          <w:sz w:val="28"/>
          <w:szCs w:val="28"/>
        </w:rPr>
        <w:t xml:space="preserve">s, </w:t>
      </w:r>
      <w:r w:rsidR="00A67AA6">
        <w:rPr>
          <w:sz w:val="28"/>
          <w:szCs w:val="28"/>
        </w:rPr>
        <w:t>below are the null value records from the dataframe.</w:t>
      </w:r>
    </w:p>
    <w:p w14:paraId="7A7A5524" w14:textId="77777777" w:rsidR="00920932" w:rsidRDefault="00920932" w:rsidP="002A1EED">
      <w:pPr>
        <w:pStyle w:val="BodyText"/>
        <w:ind w:left="0"/>
        <w:rPr>
          <w:sz w:val="28"/>
          <w:szCs w:val="28"/>
        </w:rPr>
      </w:pPr>
    </w:p>
    <w:p w14:paraId="0FD73397" w14:textId="53EBF5D2" w:rsidR="00920932" w:rsidRDefault="00A67AA6" w:rsidP="002A1EED">
      <w:pPr>
        <w:pStyle w:val="BodyText"/>
        <w:ind w:left="0"/>
        <w:rPr>
          <w:sz w:val="28"/>
          <w:szCs w:val="28"/>
        </w:rPr>
      </w:pPr>
      <w:r w:rsidRPr="00A67AA6">
        <w:rPr>
          <w:sz w:val="28"/>
          <w:szCs w:val="28"/>
        </w:rPr>
        <w:drawing>
          <wp:inline distT="0" distB="0" distL="0" distR="0" wp14:anchorId="1E426EA1" wp14:editId="11213410">
            <wp:extent cx="5943600" cy="4194810"/>
            <wp:effectExtent l="0" t="0" r="0" b="0"/>
            <wp:docPr id="188644371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43717" name="Picture 1" descr="A screenshot of a computer&#10;&#10;Description automatically generated with low confidence"/>
                    <pic:cNvPicPr/>
                  </pic:nvPicPr>
                  <pic:blipFill>
                    <a:blip r:embed="rId14"/>
                    <a:stretch>
                      <a:fillRect/>
                    </a:stretch>
                  </pic:blipFill>
                  <pic:spPr>
                    <a:xfrm>
                      <a:off x="0" y="0"/>
                      <a:ext cx="5943600" cy="4194810"/>
                    </a:xfrm>
                    <a:prstGeom prst="rect">
                      <a:avLst/>
                    </a:prstGeom>
                  </pic:spPr>
                </pic:pic>
              </a:graphicData>
            </a:graphic>
          </wp:inline>
        </w:drawing>
      </w:r>
    </w:p>
    <w:p w14:paraId="785A15BB" w14:textId="2C787523" w:rsidR="002A1EED" w:rsidRDefault="002A1EED" w:rsidP="00A67AA6">
      <w:pPr>
        <w:pStyle w:val="BodyText"/>
        <w:ind w:left="0"/>
        <w:rPr>
          <w:sz w:val="28"/>
          <w:szCs w:val="28"/>
        </w:rPr>
      </w:pPr>
    </w:p>
    <w:p w14:paraId="413FF088" w14:textId="688A2568" w:rsidR="00A67AA6" w:rsidRDefault="00A67AA6" w:rsidP="00A67AA6">
      <w:pPr>
        <w:pStyle w:val="BodyText"/>
        <w:ind w:left="0"/>
        <w:rPr>
          <w:sz w:val="28"/>
          <w:szCs w:val="28"/>
        </w:rPr>
      </w:pPr>
      <w:r>
        <w:rPr>
          <w:sz w:val="28"/>
          <w:szCs w:val="28"/>
        </w:rPr>
        <w:lastRenderedPageBreak/>
        <w:t xml:space="preserve">We tried to fill the Null values </w:t>
      </w:r>
      <w:r w:rsidR="00CA7AE3">
        <w:rPr>
          <w:sz w:val="28"/>
          <w:szCs w:val="28"/>
        </w:rPr>
        <w:t>based on</w:t>
      </w:r>
      <w:r>
        <w:rPr>
          <w:sz w:val="28"/>
          <w:szCs w:val="28"/>
        </w:rPr>
        <w:t xml:space="preserve"> </w:t>
      </w:r>
      <w:r w:rsidR="00BB1620">
        <w:rPr>
          <w:sz w:val="28"/>
          <w:szCs w:val="28"/>
        </w:rPr>
        <w:t xml:space="preserve">percentage of </w:t>
      </w:r>
      <w:r w:rsidR="00CA7AE3">
        <w:rPr>
          <w:sz w:val="28"/>
          <w:szCs w:val="28"/>
        </w:rPr>
        <w:t xml:space="preserve">each profession and percentage of gender in the dataset with the missing </w:t>
      </w:r>
      <w:r w:rsidR="00E6606B">
        <w:rPr>
          <w:sz w:val="28"/>
          <w:szCs w:val="28"/>
        </w:rPr>
        <w:t>records in the professions.</w:t>
      </w:r>
    </w:p>
    <w:p w14:paraId="5AE60EFC" w14:textId="5D1ACFA6" w:rsidR="00E6606B" w:rsidRDefault="0018484E" w:rsidP="00A67AA6">
      <w:pPr>
        <w:pStyle w:val="BodyText"/>
        <w:ind w:left="0"/>
        <w:rPr>
          <w:sz w:val="28"/>
          <w:szCs w:val="28"/>
        </w:rPr>
      </w:pPr>
      <w:r>
        <w:rPr>
          <w:sz w:val="28"/>
          <w:szCs w:val="28"/>
        </w:rPr>
        <w:t>Below is the code,</w:t>
      </w:r>
    </w:p>
    <w:p w14:paraId="679E71F9" w14:textId="5081DF06" w:rsidR="0018484E" w:rsidRDefault="002D7881" w:rsidP="00A67AA6">
      <w:pPr>
        <w:pStyle w:val="BodyText"/>
        <w:ind w:left="0"/>
        <w:rPr>
          <w:sz w:val="28"/>
          <w:szCs w:val="28"/>
        </w:rPr>
      </w:pPr>
      <w:r w:rsidRPr="002D7881">
        <w:rPr>
          <w:sz w:val="28"/>
          <w:szCs w:val="28"/>
        </w:rPr>
        <w:drawing>
          <wp:inline distT="0" distB="0" distL="0" distR="0" wp14:anchorId="2155BEAD" wp14:editId="083D980D">
            <wp:extent cx="6552876" cy="1645920"/>
            <wp:effectExtent l="0" t="0" r="635" b="0"/>
            <wp:docPr id="79048716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7161" name="Picture 1" descr="A picture containing text, screenshot, font, line&#10;&#10;Description automatically generated"/>
                    <pic:cNvPicPr/>
                  </pic:nvPicPr>
                  <pic:blipFill>
                    <a:blip r:embed="rId15"/>
                    <a:stretch>
                      <a:fillRect/>
                    </a:stretch>
                  </pic:blipFill>
                  <pic:spPr>
                    <a:xfrm>
                      <a:off x="0" y="0"/>
                      <a:ext cx="6562655" cy="1648376"/>
                    </a:xfrm>
                    <a:prstGeom prst="rect">
                      <a:avLst/>
                    </a:prstGeom>
                  </pic:spPr>
                </pic:pic>
              </a:graphicData>
            </a:graphic>
          </wp:inline>
        </w:drawing>
      </w:r>
    </w:p>
    <w:p w14:paraId="73DBD080" w14:textId="77777777" w:rsidR="002D7881" w:rsidRDefault="002D7881" w:rsidP="00A67AA6">
      <w:pPr>
        <w:pStyle w:val="BodyText"/>
        <w:ind w:left="0"/>
        <w:rPr>
          <w:sz w:val="28"/>
          <w:szCs w:val="28"/>
        </w:rPr>
      </w:pPr>
    </w:p>
    <w:p w14:paraId="5777581C" w14:textId="06897664" w:rsidR="00E523B1" w:rsidRDefault="00E523B1" w:rsidP="00A67AA6">
      <w:pPr>
        <w:pStyle w:val="BodyText"/>
        <w:ind w:left="0"/>
        <w:rPr>
          <w:sz w:val="28"/>
          <w:szCs w:val="28"/>
        </w:rPr>
      </w:pPr>
      <w:r>
        <w:rPr>
          <w:sz w:val="28"/>
          <w:szCs w:val="28"/>
        </w:rPr>
        <w:t>The First line of code calculates the percentage of each profession in the available data. It filters out any rows where the profession value is missing, then groups the remaining rows by profession and counts the number of rows in each group. The count for each profession is then divided by the total number of rows where profession value is not missing to get percentage.</w:t>
      </w:r>
    </w:p>
    <w:p w14:paraId="39623C72" w14:textId="7A1F0F99" w:rsidR="00E523B1" w:rsidRDefault="00280EC4" w:rsidP="00A67AA6">
      <w:pPr>
        <w:pStyle w:val="BodyText"/>
        <w:ind w:left="0"/>
        <w:rPr>
          <w:sz w:val="28"/>
          <w:szCs w:val="28"/>
        </w:rPr>
      </w:pPr>
      <w:r>
        <w:rPr>
          <w:sz w:val="28"/>
          <w:szCs w:val="28"/>
        </w:rPr>
        <w:t>The Second line of code calculates the percentage of each gender in the entire dataset by grouping the rows by gender and counting the number of rows in each group, then dividing the count for each gender by the total number of rows in the dataset.</w:t>
      </w:r>
    </w:p>
    <w:p w14:paraId="2BFB3AC3" w14:textId="3AD11D65" w:rsidR="002D7881" w:rsidRDefault="00C03855" w:rsidP="00DA67CA">
      <w:pPr>
        <w:pStyle w:val="BodyText"/>
        <w:ind w:left="0"/>
        <w:rPr>
          <w:sz w:val="28"/>
          <w:szCs w:val="28"/>
        </w:rPr>
      </w:pPr>
      <w:r>
        <w:rPr>
          <w:sz w:val="28"/>
          <w:szCs w:val="28"/>
        </w:rPr>
        <w:t xml:space="preserve">The last block of code fills in missing profession values by iterating over each row in the dataset where the profession value is missing. For each row, it randomly selects a profession from the available professions based on the percentage of each profession </w:t>
      </w:r>
      <w:r w:rsidR="00DA67CA">
        <w:rPr>
          <w:sz w:val="28"/>
          <w:szCs w:val="28"/>
        </w:rPr>
        <w:t>calculated in the first line of code. It also assigns the gender values from the row to the ‘Gender’ column and updates the ‘profession’ column with the randomly selected profession.</w:t>
      </w:r>
    </w:p>
    <w:p w14:paraId="023C1F3E" w14:textId="443135CA" w:rsidR="00DA67CA" w:rsidRDefault="00FB0638" w:rsidP="00DA67CA">
      <w:pPr>
        <w:pStyle w:val="BodyText"/>
        <w:ind w:left="0"/>
        <w:rPr>
          <w:sz w:val="28"/>
          <w:szCs w:val="28"/>
        </w:rPr>
      </w:pPr>
      <w:r>
        <w:rPr>
          <w:sz w:val="28"/>
          <w:szCs w:val="28"/>
        </w:rPr>
        <w:t>Before the filling,</w:t>
      </w:r>
      <w:r w:rsidR="00E92E46">
        <w:rPr>
          <w:sz w:val="28"/>
          <w:szCs w:val="28"/>
        </w:rPr>
        <w:t xml:space="preserve"> the count of Male and female in each profession are below.</w:t>
      </w:r>
    </w:p>
    <w:p w14:paraId="17606989" w14:textId="61E18660" w:rsidR="00FB0638" w:rsidRDefault="00E92E46" w:rsidP="00DA67CA">
      <w:pPr>
        <w:pStyle w:val="BodyText"/>
        <w:ind w:left="0"/>
        <w:rPr>
          <w:sz w:val="28"/>
          <w:szCs w:val="28"/>
        </w:rPr>
      </w:pPr>
      <w:r w:rsidRPr="00E92E46">
        <w:rPr>
          <w:sz w:val="28"/>
          <w:szCs w:val="28"/>
        </w:rPr>
        <w:lastRenderedPageBreak/>
        <w:drawing>
          <wp:inline distT="0" distB="0" distL="0" distR="0" wp14:anchorId="23ECEA0B" wp14:editId="65E7FCC7">
            <wp:extent cx="5943600" cy="1707515"/>
            <wp:effectExtent l="0" t="0" r="0" b="6985"/>
            <wp:docPr id="171536603" name="Picture 1"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603" name="Picture 1" descr="A picture containing screenshot, line, plot, diagram&#10;&#10;Description automatically generated"/>
                    <pic:cNvPicPr/>
                  </pic:nvPicPr>
                  <pic:blipFill>
                    <a:blip r:embed="rId16"/>
                    <a:stretch>
                      <a:fillRect/>
                    </a:stretch>
                  </pic:blipFill>
                  <pic:spPr>
                    <a:xfrm>
                      <a:off x="0" y="0"/>
                      <a:ext cx="5943600" cy="1707515"/>
                    </a:xfrm>
                    <a:prstGeom prst="rect">
                      <a:avLst/>
                    </a:prstGeom>
                  </pic:spPr>
                </pic:pic>
              </a:graphicData>
            </a:graphic>
          </wp:inline>
        </w:drawing>
      </w:r>
    </w:p>
    <w:p w14:paraId="4A9BB6B0" w14:textId="77777777" w:rsidR="00E92E46" w:rsidRDefault="00E92E46" w:rsidP="00DA67CA">
      <w:pPr>
        <w:pStyle w:val="BodyText"/>
        <w:ind w:left="0"/>
        <w:rPr>
          <w:sz w:val="28"/>
          <w:szCs w:val="28"/>
        </w:rPr>
      </w:pPr>
    </w:p>
    <w:p w14:paraId="20016DA3" w14:textId="67722ED6" w:rsidR="00E92E46" w:rsidRDefault="00E92E46" w:rsidP="00DA67CA">
      <w:pPr>
        <w:pStyle w:val="BodyText"/>
        <w:ind w:left="0"/>
        <w:rPr>
          <w:sz w:val="28"/>
          <w:szCs w:val="28"/>
        </w:rPr>
      </w:pPr>
      <w:r>
        <w:rPr>
          <w:sz w:val="28"/>
          <w:szCs w:val="28"/>
        </w:rPr>
        <w:t xml:space="preserve">After filling </w:t>
      </w:r>
      <w:r w:rsidR="0091210C">
        <w:rPr>
          <w:sz w:val="28"/>
          <w:szCs w:val="28"/>
        </w:rPr>
        <w:t xml:space="preserve">the Null values below are the count of Male, Female with respect to the </w:t>
      </w:r>
      <w:r w:rsidR="005F0C96">
        <w:rPr>
          <w:sz w:val="28"/>
          <w:szCs w:val="28"/>
        </w:rPr>
        <w:t>Professions.</w:t>
      </w:r>
    </w:p>
    <w:p w14:paraId="5A2169B8" w14:textId="0BE4EDB4" w:rsidR="00FA5AF6" w:rsidRDefault="00FA5AF6" w:rsidP="00DA67CA">
      <w:pPr>
        <w:pStyle w:val="BodyText"/>
        <w:ind w:left="0"/>
        <w:rPr>
          <w:sz w:val="28"/>
          <w:szCs w:val="28"/>
        </w:rPr>
      </w:pPr>
      <w:r w:rsidRPr="00FA5AF6">
        <w:rPr>
          <w:sz w:val="28"/>
          <w:szCs w:val="28"/>
        </w:rPr>
        <w:drawing>
          <wp:inline distT="0" distB="0" distL="0" distR="0" wp14:anchorId="687FBF45" wp14:editId="0CB72279">
            <wp:extent cx="5943600" cy="1809115"/>
            <wp:effectExtent l="0" t="0" r="0" b="635"/>
            <wp:docPr id="1331025816" name="Picture 1"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25816" name="Picture 1" descr="A picture containing screenshot, line, plot, diagram&#10;&#10;Description automatically generated"/>
                    <pic:cNvPicPr/>
                  </pic:nvPicPr>
                  <pic:blipFill>
                    <a:blip r:embed="rId17"/>
                    <a:stretch>
                      <a:fillRect/>
                    </a:stretch>
                  </pic:blipFill>
                  <pic:spPr>
                    <a:xfrm>
                      <a:off x="0" y="0"/>
                      <a:ext cx="5943600" cy="1809115"/>
                    </a:xfrm>
                    <a:prstGeom prst="rect">
                      <a:avLst/>
                    </a:prstGeom>
                  </pic:spPr>
                </pic:pic>
              </a:graphicData>
            </a:graphic>
          </wp:inline>
        </w:drawing>
      </w:r>
    </w:p>
    <w:p w14:paraId="1645AD56" w14:textId="5A80EFC6" w:rsidR="00FA5AF6" w:rsidRDefault="00793606" w:rsidP="00DA67CA">
      <w:pPr>
        <w:pStyle w:val="BodyText"/>
        <w:ind w:left="0"/>
        <w:rPr>
          <w:b/>
          <w:bCs/>
          <w:sz w:val="32"/>
          <w:szCs w:val="32"/>
        </w:rPr>
      </w:pPr>
      <w:r>
        <w:rPr>
          <w:b/>
          <w:bCs/>
          <w:sz w:val="32"/>
          <w:szCs w:val="32"/>
        </w:rPr>
        <w:t>Prediction Questions:</w:t>
      </w:r>
    </w:p>
    <w:p w14:paraId="1EA1164E" w14:textId="12E38F57" w:rsidR="00D3400A" w:rsidRDefault="00D3400A" w:rsidP="00DA67CA">
      <w:pPr>
        <w:pStyle w:val="BodyText"/>
        <w:ind w:left="0"/>
        <w:rPr>
          <w:b/>
          <w:bCs/>
          <w:sz w:val="28"/>
          <w:szCs w:val="28"/>
        </w:rPr>
      </w:pPr>
      <w:r>
        <w:rPr>
          <w:b/>
          <w:bCs/>
          <w:sz w:val="28"/>
          <w:szCs w:val="28"/>
        </w:rPr>
        <w:t>Can we predict which profession customers with an age above 25 more likely to have a membership.</w:t>
      </w:r>
    </w:p>
    <w:p w14:paraId="1CFF9FF5" w14:textId="370137B0" w:rsidR="00CB0246" w:rsidRDefault="00CB0246" w:rsidP="00DA67CA">
      <w:pPr>
        <w:pStyle w:val="BodyText"/>
        <w:ind w:left="0"/>
        <w:rPr>
          <w:sz w:val="28"/>
          <w:szCs w:val="28"/>
        </w:rPr>
      </w:pPr>
      <w:r>
        <w:rPr>
          <w:sz w:val="28"/>
          <w:szCs w:val="28"/>
        </w:rPr>
        <w:t xml:space="preserve">Tried to </w:t>
      </w:r>
      <w:r w:rsidR="00BD43A4">
        <w:rPr>
          <w:sz w:val="28"/>
          <w:szCs w:val="28"/>
        </w:rPr>
        <w:t>insight</w:t>
      </w:r>
      <w:r>
        <w:rPr>
          <w:sz w:val="28"/>
          <w:szCs w:val="28"/>
        </w:rPr>
        <w:t xml:space="preserve"> </w:t>
      </w:r>
      <w:r w:rsidR="00BD43A4">
        <w:rPr>
          <w:sz w:val="28"/>
          <w:szCs w:val="28"/>
        </w:rPr>
        <w:t>the data using pandas, Seaborn</w:t>
      </w:r>
      <w:r w:rsidR="00AE3DE0">
        <w:rPr>
          <w:sz w:val="28"/>
          <w:szCs w:val="28"/>
        </w:rPr>
        <w:t xml:space="preserve"> libraries. The graph shows Age verse Professions</w:t>
      </w:r>
      <w:r w:rsidR="006D4C10">
        <w:rPr>
          <w:sz w:val="28"/>
          <w:szCs w:val="28"/>
        </w:rPr>
        <w:t>.</w:t>
      </w:r>
    </w:p>
    <w:p w14:paraId="66648B03" w14:textId="6C70252B" w:rsidR="006D4C10" w:rsidRPr="00CB0246" w:rsidRDefault="006D4C10" w:rsidP="00DA67CA">
      <w:pPr>
        <w:pStyle w:val="BodyText"/>
        <w:ind w:left="0"/>
        <w:rPr>
          <w:sz w:val="28"/>
          <w:szCs w:val="28"/>
        </w:rPr>
      </w:pPr>
      <w:r>
        <w:rPr>
          <w:sz w:val="28"/>
          <w:szCs w:val="28"/>
        </w:rPr>
        <w:t>Mean, Median and interquartile of each profession</w:t>
      </w:r>
      <w:r w:rsidR="009823E0">
        <w:rPr>
          <w:sz w:val="28"/>
          <w:szCs w:val="28"/>
        </w:rPr>
        <w:t xml:space="preserve"> which explain the ages which are more than 25. Minimum and Maximum of each </w:t>
      </w:r>
      <w:r w:rsidR="00B375FD">
        <w:rPr>
          <w:sz w:val="28"/>
          <w:szCs w:val="28"/>
        </w:rPr>
        <w:t>profession</w:t>
      </w:r>
      <w:r w:rsidR="009823E0">
        <w:rPr>
          <w:sz w:val="28"/>
          <w:szCs w:val="28"/>
        </w:rPr>
        <w:t xml:space="preserve"> </w:t>
      </w:r>
      <w:r w:rsidR="001D5A91">
        <w:rPr>
          <w:sz w:val="28"/>
          <w:szCs w:val="28"/>
        </w:rPr>
        <w:t>are explained.</w:t>
      </w:r>
    </w:p>
    <w:p w14:paraId="17FD823E" w14:textId="2F1BD4C9" w:rsidR="00D3400A" w:rsidRDefault="00CB0246" w:rsidP="00DA67CA">
      <w:pPr>
        <w:pStyle w:val="BodyText"/>
        <w:ind w:left="0"/>
        <w:rPr>
          <w:b/>
          <w:bCs/>
          <w:sz w:val="28"/>
          <w:szCs w:val="28"/>
        </w:rPr>
      </w:pPr>
      <w:r w:rsidRPr="00CB0246">
        <w:rPr>
          <w:b/>
          <w:bCs/>
          <w:sz w:val="28"/>
          <w:szCs w:val="28"/>
        </w:rPr>
        <w:lastRenderedPageBreak/>
        <w:drawing>
          <wp:inline distT="0" distB="0" distL="0" distR="0" wp14:anchorId="486B5B9F" wp14:editId="285C7502">
            <wp:extent cx="5943600" cy="3651250"/>
            <wp:effectExtent l="0" t="0" r="0" b="6350"/>
            <wp:docPr id="1592504492" name="Picture 1" descr="A picture containing screenshot, colorfulness,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04492" name="Picture 1" descr="A picture containing screenshot, colorfulness, diagram, design&#10;&#10;Description automatically generated"/>
                    <pic:cNvPicPr/>
                  </pic:nvPicPr>
                  <pic:blipFill>
                    <a:blip r:embed="rId18"/>
                    <a:stretch>
                      <a:fillRect/>
                    </a:stretch>
                  </pic:blipFill>
                  <pic:spPr>
                    <a:xfrm>
                      <a:off x="0" y="0"/>
                      <a:ext cx="5943600" cy="3651250"/>
                    </a:xfrm>
                    <a:prstGeom prst="rect">
                      <a:avLst/>
                    </a:prstGeom>
                  </pic:spPr>
                </pic:pic>
              </a:graphicData>
            </a:graphic>
          </wp:inline>
        </w:drawing>
      </w:r>
    </w:p>
    <w:p w14:paraId="0D7626ED" w14:textId="456573AD" w:rsidR="00FC3B78" w:rsidRDefault="00FC3B78" w:rsidP="00DA67CA">
      <w:pPr>
        <w:pStyle w:val="BodyText"/>
        <w:ind w:left="0"/>
        <w:rPr>
          <w:sz w:val="28"/>
          <w:szCs w:val="28"/>
        </w:rPr>
      </w:pPr>
      <w:r>
        <w:rPr>
          <w:sz w:val="28"/>
          <w:szCs w:val="28"/>
        </w:rPr>
        <w:t xml:space="preserve">Using tableau, we tried to visualize </w:t>
      </w:r>
      <w:r w:rsidR="00C1193C">
        <w:rPr>
          <w:sz w:val="28"/>
          <w:szCs w:val="28"/>
        </w:rPr>
        <w:t xml:space="preserve">the data for </w:t>
      </w:r>
      <w:r w:rsidR="004709D8">
        <w:rPr>
          <w:sz w:val="28"/>
          <w:szCs w:val="28"/>
        </w:rPr>
        <w:t>Profession and Average(Age)</w:t>
      </w:r>
      <w:r w:rsidR="006E22E6">
        <w:rPr>
          <w:sz w:val="28"/>
          <w:szCs w:val="28"/>
        </w:rPr>
        <w:t xml:space="preserve"> to match the data which we generated using python code and libraries.</w:t>
      </w:r>
    </w:p>
    <w:p w14:paraId="170FAC2A" w14:textId="5F170CC2" w:rsidR="004709D8" w:rsidRDefault="004709D8" w:rsidP="00DA67CA">
      <w:pPr>
        <w:pStyle w:val="BodyText"/>
        <w:ind w:left="0"/>
        <w:rPr>
          <w:sz w:val="28"/>
          <w:szCs w:val="28"/>
        </w:rPr>
      </w:pPr>
      <w:r w:rsidRPr="004709D8">
        <w:rPr>
          <w:sz w:val="28"/>
          <w:szCs w:val="28"/>
        </w:rPr>
        <w:drawing>
          <wp:inline distT="0" distB="0" distL="0" distR="0" wp14:anchorId="12515548" wp14:editId="32563A0A">
            <wp:extent cx="3444240" cy="3510844"/>
            <wp:effectExtent l="0" t="0" r="3810" b="0"/>
            <wp:docPr id="91122729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27295" name="Picture 1" descr="A screenshot of a graph&#10;&#10;Description automatically generated with medium confidence"/>
                    <pic:cNvPicPr/>
                  </pic:nvPicPr>
                  <pic:blipFill>
                    <a:blip r:embed="rId19"/>
                    <a:stretch>
                      <a:fillRect/>
                    </a:stretch>
                  </pic:blipFill>
                  <pic:spPr>
                    <a:xfrm>
                      <a:off x="0" y="0"/>
                      <a:ext cx="3446096" cy="3512736"/>
                    </a:xfrm>
                    <a:prstGeom prst="rect">
                      <a:avLst/>
                    </a:prstGeom>
                  </pic:spPr>
                </pic:pic>
              </a:graphicData>
            </a:graphic>
          </wp:inline>
        </w:drawing>
      </w:r>
    </w:p>
    <w:p w14:paraId="69D0635D" w14:textId="77777777" w:rsidR="006E22E6" w:rsidRDefault="006E22E6" w:rsidP="00DA67CA">
      <w:pPr>
        <w:pStyle w:val="BodyText"/>
        <w:ind w:left="0"/>
        <w:rPr>
          <w:sz w:val="28"/>
          <w:szCs w:val="28"/>
        </w:rPr>
      </w:pPr>
    </w:p>
    <w:p w14:paraId="3E020B65" w14:textId="51A8EC7F" w:rsidR="006E22E6" w:rsidRDefault="000E7773" w:rsidP="00DA67CA">
      <w:pPr>
        <w:pStyle w:val="BodyText"/>
        <w:ind w:left="0"/>
        <w:rPr>
          <w:sz w:val="28"/>
          <w:szCs w:val="28"/>
        </w:rPr>
      </w:pPr>
      <w:r>
        <w:rPr>
          <w:sz w:val="28"/>
          <w:szCs w:val="28"/>
        </w:rPr>
        <w:lastRenderedPageBreak/>
        <w:t>Interquartile</w:t>
      </w:r>
      <w:r w:rsidR="000E0C08">
        <w:rPr>
          <w:sz w:val="28"/>
          <w:szCs w:val="28"/>
        </w:rPr>
        <w:t xml:space="preserve"> of </w:t>
      </w:r>
      <w:r>
        <w:rPr>
          <w:sz w:val="28"/>
          <w:szCs w:val="28"/>
        </w:rPr>
        <w:t>ages verse professions.</w:t>
      </w:r>
    </w:p>
    <w:p w14:paraId="7D5C24A9" w14:textId="44EB06B0" w:rsidR="000E7773" w:rsidRDefault="000E7773" w:rsidP="00DA67CA">
      <w:pPr>
        <w:pStyle w:val="BodyText"/>
        <w:ind w:left="0"/>
        <w:rPr>
          <w:sz w:val="28"/>
          <w:szCs w:val="28"/>
        </w:rPr>
      </w:pPr>
      <w:r w:rsidRPr="000E7773">
        <w:rPr>
          <w:sz w:val="28"/>
          <w:szCs w:val="28"/>
        </w:rPr>
        <w:drawing>
          <wp:inline distT="0" distB="0" distL="0" distR="0" wp14:anchorId="076C61F0" wp14:editId="3E6E3BAB">
            <wp:extent cx="4479235" cy="4655820"/>
            <wp:effectExtent l="0" t="0" r="0" b="0"/>
            <wp:docPr id="70738453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84537" name="Picture 1" descr="A screenshot of a graph&#10;&#10;Description automatically generated with medium confidence"/>
                    <pic:cNvPicPr/>
                  </pic:nvPicPr>
                  <pic:blipFill>
                    <a:blip r:embed="rId20"/>
                    <a:stretch>
                      <a:fillRect/>
                    </a:stretch>
                  </pic:blipFill>
                  <pic:spPr>
                    <a:xfrm>
                      <a:off x="0" y="0"/>
                      <a:ext cx="4484709" cy="4661509"/>
                    </a:xfrm>
                    <a:prstGeom prst="rect">
                      <a:avLst/>
                    </a:prstGeom>
                  </pic:spPr>
                </pic:pic>
              </a:graphicData>
            </a:graphic>
          </wp:inline>
        </w:drawing>
      </w:r>
    </w:p>
    <w:p w14:paraId="60D78730" w14:textId="390C8B7E" w:rsidR="00CD3B57" w:rsidRDefault="009533E2" w:rsidP="00DA67CA">
      <w:pPr>
        <w:pStyle w:val="BodyText"/>
        <w:ind w:left="0"/>
        <w:rPr>
          <w:b/>
          <w:bCs/>
          <w:sz w:val="28"/>
          <w:szCs w:val="28"/>
        </w:rPr>
      </w:pPr>
      <w:r>
        <w:rPr>
          <w:b/>
          <w:bCs/>
          <w:sz w:val="28"/>
          <w:szCs w:val="28"/>
        </w:rPr>
        <w:t xml:space="preserve">Can we predict the likelihood of a customer making a purchase based on </w:t>
      </w:r>
      <w:r w:rsidR="00AB73E0">
        <w:rPr>
          <w:b/>
          <w:bCs/>
          <w:sz w:val="28"/>
          <w:szCs w:val="28"/>
        </w:rPr>
        <w:t>their Family Size and Spending Score.</w:t>
      </w:r>
    </w:p>
    <w:p w14:paraId="01D048A3" w14:textId="55865331" w:rsidR="000E2F2F" w:rsidRDefault="000E2F2F" w:rsidP="00DA67CA">
      <w:pPr>
        <w:pStyle w:val="BodyText"/>
        <w:ind w:left="0"/>
        <w:rPr>
          <w:sz w:val="28"/>
          <w:szCs w:val="28"/>
        </w:rPr>
      </w:pPr>
      <w:r>
        <w:rPr>
          <w:sz w:val="28"/>
          <w:szCs w:val="28"/>
        </w:rPr>
        <w:t xml:space="preserve">Using </w:t>
      </w:r>
      <w:r w:rsidR="008342EA">
        <w:rPr>
          <w:sz w:val="28"/>
          <w:szCs w:val="28"/>
        </w:rPr>
        <w:t xml:space="preserve">the Bar plot, </w:t>
      </w:r>
      <w:r w:rsidR="008A64BB">
        <w:rPr>
          <w:sz w:val="28"/>
          <w:szCs w:val="28"/>
        </w:rPr>
        <w:t xml:space="preserve">tried to figure out the </w:t>
      </w:r>
      <w:r w:rsidR="00AA5E20">
        <w:rPr>
          <w:sz w:val="28"/>
          <w:szCs w:val="28"/>
        </w:rPr>
        <w:t>Mean, max of the spending score verse family size.</w:t>
      </w:r>
    </w:p>
    <w:p w14:paraId="4CE6027D" w14:textId="4D4196E5" w:rsidR="009A73C8" w:rsidRPr="000E2F2F" w:rsidRDefault="009A73C8" w:rsidP="00DA67CA">
      <w:pPr>
        <w:pStyle w:val="BodyText"/>
        <w:ind w:left="0"/>
        <w:rPr>
          <w:sz w:val="28"/>
          <w:szCs w:val="28"/>
        </w:rPr>
      </w:pPr>
      <w:r w:rsidRPr="009A73C8">
        <w:rPr>
          <w:sz w:val="28"/>
          <w:szCs w:val="28"/>
        </w:rPr>
        <w:drawing>
          <wp:inline distT="0" distB="0" distL="0" distR="0" wp14:anchorId="6846A475" wp14:editId="0D0D8F18">
            <wp:extent cx="7756398" cy="1325880"/>
            <wp:effectExtent l="0" t="0" r="0" b="7620"/>
            <wp:docPr id="118779091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90915" name="Picture 1" descr="A picture containing text, font, screenshot, line&#10;&#10;Description automatically generated"/>
                    <pic:cNvPicPr/>
                  </pic:nvPicPr>
                  <pic:blipFill>
                    <a:blip r:embed="rId21"/>
                    <a:stretch>
                      <a:fillRect/>
                    </a:stretch>
                  </pic:blipFill>
                  <pic:spPr>
                    <a:xfrm>
                      <a:off x="0" y="0"/>
                      <a:ext cx="7771574" cy="1328474"/>
                    </a:xfrm>
                    <a:prstGeom prst="rect">
                      <a:avLst/>
                    </a:prstGeom>
                  </pic:spPr>
                </pic:pic>
              </a:graphicData>
            </a:graphic>
          </wp:inline>
        </w:drawing>
      </w:r>
    </w:p>
    <w:p w14:paraId="7F983C4D" w14:textId="34AC1446" w:rsidR="009533E2" w:rsidRPr="009533E2" w:rsidRDefault="000E2F2F" w:rsidP="00DA67CA">
      <w:pPr>
        <w:pStyle w:val="BodyText"/>
        <w:ind w:left="0"/>
        <w:rPr>
          <w:b/>
          <w:bCs/>
          <w:sz w:val="28"/>
          <w:szCs w:val="28"/>
        </w:rPr>
      </w:pPr>
      <w:r w:rsidRPr="000E2F2F">
        <w:rPr>
          <w:b/>
          <w:bCs/>
          <w:sz w:val="28"/>
          <w:szCs w:val="28"/>
        </w:rPr>
        <w:lastRenderedPageBreak/>
        <w:drawing>
          <wp:inline distT="0" distB="0" distL="0" distR="0" wp14:anchorId="48929AAB" wp14:editId="65D4AA53">
            <wp:extent cx="4541914" cy="2591025"/>
            <wp:effectExtent l="0" t="0" r="0" b="0"/>
            <wp:docPr id="1747600638" name="Picture 1" descr="A picture containing diagram, lin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00638" name="Picture 1" descr="A picture containing diagram, line, rectangle, square&#10;&#10;Description automatically generated"/>
                    <pic:cNvPicPr/>
                  </pic:nvPicPr>
                  <pic:blipFill>
                    <a:blip r:embed="rId22"/>
                    <a:stretch>
                      <a:fillRect/>
                    </a:stretch>
                  </pic:blipFill>
                  <pic:spPr>
                    <a:xfrm>
                      <a:off x="0" y="0"/>
                      <a:ext cx="4541914" cy="2591025"/>
                    </a:xfrm>
                    <a:prstGeom prst="rect">
                      <a:avLst/>
                    </a:prstGeom>
                  </pic:spPr>
                </pic:pic>
              </a:graphicData>
            </a:graphic>
          </wp:inline>
        </w:drawing>
      </w:r>
    </w:p>
    <w:p w14:paraId="5BA505DE" w14:textId="06120BB8" w:rsidR="00C26333" w:rsidRDefault="00296468" w:rsidP="00DA67CA">
      <w:pPr>
        <w:pStyle w:val="BodyText"/>
        <w:ind w:left="0"/>
        <w:rPr>
          <w:sz w:val="28"/>
          <w:szCs w:val="28"/>
        </w:rPr>
      </w:pPr>
      <w:r>
        <w:rPr>
          <w:sz w:val="28"/>
          <w:szCs w:val="28"/>
        </w:rPr>
        <w:t>From the plot the</w:t>
      </w:r>
      <w:r w:rsidR="002C12F8">
        <w:rPr>
          <w:sz w:val="28"/>
          <w:szCs w:val="28"/>
        </w:rPr>
        <w:t xml:space="preserve"> </w:t>
      </w:r>
      <w:r w:rsidR="000E783D">
        <w:rPr>
          <w:sz w:val="28"/>
          <w:szCs w:val="28"/>
        </w:rPr>
        <w:t xml:space="preserve">individual family size are </w:t>
      </w:r>
      <w:r w:rsidR="003C7273">
        <w:rPr>
          <w:sz w:val="28"/>
          <w:szCs w:val="28"/>
        </w:rPr>
        <w:t>having the mean, median and Interquartile.</w:t>
      </w:r>
    </w:p>
    <w:p w14:paraId="3BAEB771" w14:textId="2CA12008" w:rsidR="003C7273" w:rsidRDefault="002C12F8" w:rsidP="00DA67CA">
      <w:pPr>
        <w:pStyle w:val="BodyText"/>
        <w:ind w:left="0"/>
        <w:rPr>
          <w:sz w:val="28"/>
          <w:szCs w:val="28"/>
        </w:rPr>
      </w:pPr>
      <w:r w:rsidRPr="002C12F8">
        <w:rPr>
          <w:sz w:val="28"/>
          <w:szCs w:val="28"/>
        </w:rPr>
        <w:drawing>
          <wp:inline distT="0" distB="0" distL="0" distR="0" wp14:anchorId="3C56A4A7" wp14:editId="7BFFDE91">
            <wp:extent cx="4046220" cy="4149969"/>
            <wp:effectExtent l="0" t="0" r="0" b="3175"/>
            <wp:docPr id="77319304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93045" name="Picture 1" descr="A screenshot of a graph&#10;&#10;Description automatically generated with medium confidence"/>
                    <pic:cNvPicPr/>
                  </pic:nvPicPr>
                  <pic:blipFill>
                    <a:blip r:embed="rId23"/>
                    <a:stretch>
                      <a:fillRect/>
                    </a:stretch>
                  </pic:blipFill>
                  <pic:spPr>
                    <a:xfrm>
                      <a:off x="0" y="0"/>
                      <a:ext cx="4046647" cy="4150407"/>
                    </a:xfrm>
                    <a:prstGeom prst="rect">
                      <a:avLst/>
                    </a:prstGeom>
                  </pic:spPr>
                </pic:pic>
              </a:graphicData>
            </a:graphic>
          </wp:inline>
        </w:drawing>
      </w:r>
    </w:p>
    <w:p w14:paraId="7FFD4E78" w14:textId="77777777" w:rsidR="002C12F8" w:rsidRDefault="002C12F8" w:rsidP="00DA67CA">
      <w:pPr>
        <w:pStyle w:val="BodyText"/>
        <w:ind w:left="0"/>
        <w:rPr>
          <w:sz w:val="28"/>
          <w:szCs w:val="28"/>
        </w:rPr>
      </w:pPr>
    </w:p>
    <w:p w14:paraId="4088B7E5" w14:textId="77777777" w:rsidR="002C12F8" w:rsidRDefault="002C12F8" w:rsidP="00DA67CA">
      <w:pPr>
        <w:pStyle w:val="BodyText"/>
        <w:ind w:left="0"/>
        <w:rPr>
          <w:sz w:val="28"/>
          <w:szCs w:val="28"/>
        </w:rPr>
      </w:pPr>
    </w:p>
    <w:p w14:paraId="1E6CF96F" w14:textId="144B9333" w:rsidR="002C12F8" w:rsidRDefault="00BD29A7" w:rsidP="00DA67CA">
      <w:pPr>
        <w:pStyle w:val="BodyText"/>
        <w:ind w:left="0"/>
        <w:rPr>
          <w:sz w:val="28"/>
          <w:szCs w:val="28"/>
        </w:rPr>
      </w:pPr>
      <w:r w:rsidRPr="00BD29A7">
        <w:rPr>
          <w:sz w:val="28"/>
          <w:szCs w:val="28"/>
        </w:rPr>
        <w:lastRenderedPageBreak/>
        <w:drawing>
          <wp:inline distT="0" distB="0" distL="0" distR="0" wp14:anchorId="325AC96B" wp14:editId="513895CE">
            <wp:extent cx="5943600" cy="2894330"/>
            <wp:effectExtent l="0" t="0" r="0" b="1270"/>
            <wp:docPr id="327108231" name="Picture 1" descr="A picture containing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08231" name="Picture 1" descr="A picture containing plot, line, diagram&#10;&#10;Description automatically generated"/>
                    <pic:cNvPicPr/>
                  </pic:nvPicPr>
                  <pic:blipFill>
                    <a:blip r:embed="rId24"/>
                    <a:stretch>
                      <a:fillRect/>
                    </a:stretch>
                  </pic:blipFill>
                  <pic:spPr>
                    <a:xfrm>
                      <a:off x="0" y="0"/>
                      <a:ext cx="5943600" cy="2894330"/>
                    </a:xfrm>
                    <a:prstGeom prst="rect">
                      <a:avLst/>
                    </a:prstGeom>
                  </pic:spPr>
                </pic:pic>
              </a:graphicData>
            </a:graphic>
          </wp:inline>
        </w:drawing>
      </w:r>
    </w:p>
    <w:p w14:paraId="2DAF948E" w14:textId="60527989" w:rsidR="00BD29A7" w:rsidRDefault="00BD29A7" w:rsidP="00DA67CA">
      <w:pPr>
        <w:pStyle w:val="BodyText"/>
        <w:ind w:left="0"/>
        <w:rPr>
          <w:sz w:val="28"/>
          <w:szCs w:val="28"/>
        </w:rPr>
      </w:pPr>
      <w:r>
        <w:rPr>
          <w:sz w:val="28"/>
          <w:szCs w:val="28"/>
        </w:rPr>
        <w:t xml:space="preserve">The </w:t>
      </w:r>
      <w:r w:rsidR="00B26D44">
        <w:rPr>
          <w:sz w:val="28"/>
          <w:szCs w:val="28"/>
        </w:rPr>
        <w:t xml:space="preserve">above line plot </w:t>
      </w:r>
      <w:r w:rsidR="003A1C6C">
        <w:rPr>
          <w:sz w:val="28"/>
          <w:szCs w:val="28"/>
        </w:rPr>
        <w:t>explains</w:t>
      </w:r>
      <w:r w:rsidR="00B26D44">
        <w:rPr>
          <w:sz w:val="28"/>
          <w:szCs w:val="28"/>
        </w:rPr>
        <w:t xml:space="preserve"> about how the spending scores are varying with respect to Family size.</w:t>
      </w:r>
    </w:p>
    <w:p w14:paraId="78C70E77" w14:textId="2B45BE9F" w:rsidR="0066113F" w:rsidRPr="001122B1" w:rsidRDefault="001122B1" w:rsidP="00DA67CA">
      <w:pPr>
        <w:pStyle w:val="BodyText"/>
        <w:ind w:left="0"/>
        <w:rPr>
          <w:b/>
          <w:bCs/>
          <w:sz w:val="28"/>
          <w:szCs w:val="28"/>
        </w:rPr>
      </w:pPr>
      <w:r>
        <w:rPr>
          <w:b/>
          <w:bCs/>
          <w:sz w:val="28"/>
          <w:szCs w:val="28"/>
        </w:rPr>
        <w:t>What is the likelihood of a customer having a high spending score based on their profession</w:t>
      </w:r>
      <w:r w:rsidR="00FE001B">
        <w:rPr>
          <w:b/>
          <w:bCs/>
          <w:sz w:val="28"/>
          <w:szCs w:val="28"/>
        </w:rPr>
        <w:t>?</w:t>
      </w:r>
    </w:p>
    <w:p w14:paraId="5762B148" w14:textId="77777777" w:rsidR="001122B1" w:rsidRDefault="001122B1" w:rsidP="00DA67CA">
      <w:pPr>
        <w:pStyle w:val="BodyText"/>
        <w:ind w:left="0"/>
        <w:rPr>
          <w:sz w:val="28"/>
          <w:szCs w:val="28"/>
        </w:rPr>
      </w:pPr>
    </w:p>
    <w:p w14:paraId="3281BA97" w14:textId="65486718" w:rsidR="00AA5E20" w:rsidRDefault="00E310C4" w:rsidP="00DA67CA">
      <w:pPr>
        <w:pStyle w:val="BodyText"/>
        <w:ind w:left="0"/>
        <w:rPr>
          <w:sz w:val="28"/>
          <w:szCs w:val="28"/>
        </w:rPr>
      </w:pPr>
      <w:r w:rsidRPr="00E310C4">
        <w:rPr>
          <w:sz w:val="28"/>
          <w:szCs w:val="28"/>
        </w:rPr>
        <w:drawing>
          <wp:inline distT="0" distB="0" distL="0" distR="0" wp14:anchorId="25A7E19B" wp14:editId="3C4A581C">
            <wp:extent cx="6597163" cy="2204746"/>
            <wp:effectExtent l="0" t="0" r="0" b="5080"/>
            <wp:docPr id="26000978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09786" name="Picture 1" descr="A screen shot of a computer code&#10;&#10;Description automatically generated with low confidence"/>
                    <pic:cNvPicPr/>
                  </pic:nvPicPr>
                  <pic:blipFill>
                    <a:blip r:embed="rId25"/>
                    <a:stretch>
                      <a:fillRect/>
                    </a:stretch>
                  </pic:blipFill>
                  <pic:spPr>
                    <a:xfrm>
                      <a:off x="0" y="0"/>
                      <a:ext cx="6668015" cy="2228424"/>
                    </a:xfrm>
                    <a:prstGeom prst="rect">
                      <a:avLst/>
                    </a:prstGeom>
                  </pic:spPr>
                </pic:pic>
              </a:graphicData>
            </a:graphic>
          </wp:inline>
        </w:drawing>
      </w:r>
    </w:p>
    <w:p w14:paraId="59F33209" w14:textId="77777777" w:rsidR="00E310C4" w:rsidRDefault="00E310C4" w:rsidP="00DA67CA">
      <w:pPr>
        <w:pStyle w:val="BodyText"/>
        <w:ind w:left="0"/>
        <w:rPr>
          <w:sz w:val="28"/>
          <w:szCs w:val="28"/>
        </w:rPr>
      </w:pPr>
    </w:p>
    <w:p w14:paraId="542C6F0E" w14:textId="4CBB52BC" w:rsidR="00AD1E61" w:rsidRDefault="00AD1E61" w:rsidP="00DA67CA">
      <w:pPr>
        <w:pStyle w:val="BodyText"/>
        <w:ind w:left="0"/>
        <w:rPr>
          <w:sz w:val="28"/>
          <w:szCs w:val="28"/>
        </w:rPr>
      </w:pPr>
      <w:r>
        <w:rPr>
          <w:sz w:val="28"/>
          <w:szCs w:val="28"/>
        </w:rPr>
        <w:t>Mean, Median, Mode of Profession with respect to spending score (1-100)</w:t>
      </w:r>
      <w:r w:rsidR="008D7E84">
        <w:rPr>
          <w:sz w:val="28"/>
          <w:szCs w:val="28"/>
        </w:rPr>
        <w:t xml:space="preserve">. Plot explains the mean, median and </w:t>
      </w:r>
      <w:r w:rsidR="00656E58">
        <w:rPr>
          <w:sz w:val="28"/>
          <w:szCs w:val="28"/>
        </w:rPr>
        <w:t>interquartile.</w:t>
      </w:r>
    </w:p>
    <w:p w14:paraId="4B40A071" w14:textId="77777777" w:rsidR="00656E58" w:rsidRDefault="00656E58" w:rsidP="00DA67CA">
      <w:pPr>
        <w:pStyle w:val="BodyText"/>
        <w:ind w:left="0"/>
        <w:rPr>
          <w:sz w:val="28"/>
          <w:szCs w:val="28"/>
        </w:rPr>
      </w:pPr>
    </w:p>
    <w:p w14:paraId="0F2C065F" w14:textId="77777777" w:rsidR="00656E58" w:rsidRDefault="00656E58" w:rsidP="00DA67CA">
      <w:pPr>
        <w:pStyle w:val="BodyText"/>
        <w:ind w:left="0"/>
        <w:rPr>
          <w:sz w:val="28"/>
          <w:szCs w:val="28"/>
        </w:rPr>
      </w:pPr>
    </w:p>
    <w:p w14:paraId="5737E74C" w14:textId="2D1B6B3B" w:rsidR="00656E58" w:rsidRDefault="00656E58" w:rsidP="001C64E2">
      <w:pPr>
        <w:pStyle w:val="BodyText"/>
        <w:ind w:left="0"/>
        <w:jc w:val="center"/>
        <w:rPr>
          <w:sz w:val="28"/>
          <w:szCs w:val="28"/>
        </w:rPr>
      </w:pPr>
      <w:r w:rsidRPr="00656E58">
        <w:rPr>
          <w:sz w:val="28"/>
          <w:szCs w:val="28"/>
        </w:rPr>
        <w:lastRenderedPageBreak/>
        <w:drawing>
          <wp:inline distT="0" distB="0" distL="0" distR="0" wp14:anchorId="0FED717B" wp14:editId="59E0797F">
            <wp:extent cx="4678680" cy="3629475"/>
            <wp:effectExtent l="0" t="0" r="7620" b="9525"/>
            <wp:docPr id="1833657026" name="Picture 1" descr="A picture containing screenshot, colorfulness,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57026" name="Picture 1" descr="A picture containing screenshot, colorfulness, diagram, line&#10;&#10;Description automatically generated"/>
                    <pic:cNvPicPr/>
                  </pic:nvPicPr>
                  <pic:blipFill>
                    <a:blip r:embed="rId26"/>
                    <a:stretch>
                      <a:fillRect/>
                    </a:stretch>
                  </pic:blipFill>
                  <pic:spPr>
                    <a:xfrm>
                      <a:off x="0" y="0"/>
                      <a:ext cx="4709339" cy="3653259"/>
                    </a:xfrm>
                    <a:prstGeom prst="rect">
                      <a:avLst/>
                    </a:prstGeom>
                  </pic:spPr>
                </pic:pic>
              </a:graphicData>
            </a:graphic>
          </wp:inline>
        </w:drawing>
      </w:r>
    </w:p>
    <w:p w14:paraId="69605FC8" w14:textId="117394E7" w:rsidR="00656E58" w:rsidRDefault="001C64E2" w:rsidP="001C64E2">
      <w:pPr>
        <w:pStyle w:val="BodyText"/>
        <w:ind w:left="0"/>
        <w:jc w:val="center"/>
        <w:rPr>
          <w:sz w:val="28"/>
          <w:szCs w:val="28"/>
        </w:rPr>
      </w:pPr>
      <w:r w:rsidRPr="001C64E2">
        <w:rPr>
          <w:sz w:val="28"/>
          <w:szCs w:val="28"/>
        </w:rPr>
        <w:drawing>
          <wp:inline distT="0" distB="0" distL="0" distR="0" wp14:anchorId="1A242E92" wp14:editId="33CE67AD">
            <wp:extent cx="3611402" cy="3973483"/>
            <wp:effectExtent l="0" t="0" r="8255" b="8255"/>
            <wp:docPr id="83919190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91905" name="Picture 1" descr="A screenshot of a graph&#10;&#10;Description automatically generated with medium confidence"/>
                    <pic:cNvPicPr/>
                  </pic:nvPicPr>
                  <pic:blipFill>
                    <a:blip r:embed="rId27"/>
                    <a:stretch>
                      <a:fillRect/>
                    </a:stretch>
                  </pic:blipFill>
                  <pic:spPr>
                    <a:xfrm>
                      <a:off x="0" y="0"/>
                      <a:ext cx="3620680" cy="3983691"/>
                    </a:xfrm>
                    <a:prstGeom prst="rect">
                      <a:avLst/>
                    </a:prstGeom>
                  </pic:spPr>
                </pic:pic>
              </a:graphicData>
            </a:graphic>
          </wp:inline>
        </w:drawing>
      </w:r>
    </w:p>
    <w:p w14:paraId="2081ACB5" w14:textId="77777777" w:rsidR="001C64E2" w:rsidRDefault="001C64E2" w:rsidP="001C64E2">
      <w:pPr>
        <w:pStyle w:val="BodyText"/>
        <w:ind w:left="0"/>
        <w:jc w:val="center"/>
        <w:rPr>
          <w:sz w:val="28"/>
          <w:szCs w:val="28"/>
        </w:rPr>
      </w:pPr>
    </w:p>
    <w:p w14:paraId="7BAD8DEF" w14:textId="57DF0CD7" w:rsidR="001C64E2" w:rsidRDefault="007367A5" w:rsidP="001C64E2">
      <w:pPr>
        <w:pStyle w:val="BodyText"/>
        <w:ind w:left="0"/>
        <w:rPr>
          <w:b/>
          <w:bCs/>
          <w:sz w:val="28"/>
          <w:szCs w:val="28"/>
        </w:rPr>
      </w:pPr>
      <w:r>
        <w:rPr>
          <w:b/>
          <w:bCs/>
          <w:sz w:val="28"/>
          <w:szCs w:val="28"/>
        </w:rPr>
        <w:lastRenderedPageBreak/>
        <w:t>How does the annual Income of customers relate to their spending score, particularly for those with the highest spending score? Can we use their relationship to predict the possible range of annual income for a customer with the highest spending score?</w:t>
      </w:r>
    </w:p>
    <w:p w14:paraId="381D4682" w14:textId="77777777" w:rsidR="007367A5" w:rsidRDefault="007367A5" w:rsidP="001C64E2">
      <w:pPr>
        <w:pStyle w:val="BodyText"/>
        <w:ind w:left="0"/>
        <w:rPr>
          <w:b/>
          <w:bCs/>
          <w:sz w:val="28"/>
          <w:szCs w:val="28"/>
        </w:rPr>
      </w:pPr>
    </w:p>
    <w:p w14:paraId="27C5B878" w14:textId="6460D744" w:rsidR="007367A5" w:rsidRDefault="005019A4" w:rsidP="001C64E2">
      <w:pPr>
        <w:pStyle w:val="BodyText"/>
        <w:ind w:left="0"/>
        <w:rPr>
          <w:b/>
          <w:bCs/>
          <w:sz w:val="28"/>
          <w:szCs w:val="28"/>
        </w:rPr>
      </w:pPr>
      <w:r w:rsidRPr="005019A4">
        <w:rPr>
          <w:b/>
          <w:bCs/>
          <w:sz w:val="28"/>
          <w:szCs w:val="28"/>
        </w:rPr>
        <w:drawing>
          <wp:inline distT="0" distB="0" distL="0" distR="0" wp14:anchorId="722F448F" wp14:editId="07E92CF2">
            <wp:extent cx="5943600" cy="2875280"/>
            <wp:effectExtent l="0" t="0" r="0" b="1270"/>
            <wp:docPr id="83458840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88404" name="Picture 1" descr="A screenshot of a computer program&#10;&#10;Description automatically generated with low confidence"/>
                    <pic:cNvPicPr/>
                  </pic:nvPicPr>
                  <pic:blipFill>
                    <a:blip r:embed="rId28"/>
                    <a:stretch>
                      <a:fillRect/>
                    </a:stretch>
                  </pic:blipFill>
                  <pic:spPr>
                    <a:xfrm>
                      <a:off x="0" y="0"/>
                      <a:ext cx="5943600" cy="2875280"/>
                    </a:xfrm>
                    <a:prstGeom prst="rect">
                      <a:avLst/>
                    </a:prstGeom>
                  </pic:spPr>
                </pic:pic>
              </a:graphicData>
            </a:graphic>
          </wp:inline>
        </w:drawing>
      </w:r>
    </w:p>
    <w:p w14:paraId="71B462C3" w14:textId="77777777" w:rsidR="005019A4" w:rsidRDefault="005019A4" w:rsidP="001C64E2">
      <w:pPr>
        <w:pStyle w:val="BodyText"/>
        <w:ind w:left="0"/>
        <w:rPr>
          <w:b/>
          <w:bCs/>
          <w:sz w:val="28"/>
          <w:szCs w:val="28"/>
        </w:rPr>
      </w:pPr>
    </w:p>
    <w:p w14:paraId="4DED494B" w14:textId="287EB555" w:rsidR="005019A4" w:rsidRDefault="008A46BC" w:rsidP="00254FE2">
      <w:pPr>
        <w:pStyle w:val="BodyText"/>
        <w:ind w:left="0"/>
        <w:rPr>
          <w:sz w:val="28"/>
          <w:szCs w:val="28"/>
        </w:rPr>
      </w:pPr>
      <w:r>
        <w:rPr>
          <w:sz w:val="28"/>
          <w:szCs w:val="28"/>
        </w:rPr>
        <w:t>The mean, Median</w:t>
      </w:r>
      <w:r w:rsidR="00254FE2">
        <w:rPr>
          <w:sz w:val="28"/>
          <w:szCs w:val="28"/>
        </w:rPr>
        <w:t xml:space="preserve"> and Interquartile range are statistical measures that describe the distribution of spending scores relative to the annual income of customers.</w:t>
      </w:r>
    </w:p>
    <w:p w14:paraId="6BCDE4EF" w14:textId="3CD4980A" w:rsidR="00254FE2" w:rsidRDefault="004C4E3A" w:rsidP="00254FE2">
      <w:pPr>
        <w:pStyle w:val="BodyText"/>
        <w:ind w:left="0"/>
        <w:rPr>
          <w:b/>
          <w:bCs/>
          <w:sz w:val="28"/>
          <w:szCs w:val="28"/>
        </w:rPr>
      </w:pPr>
      <w:r w:rsidRPr="004C4E3A">
        <w:rPr>
          <w:b/>
          <w:bCs/>
          <w:sz w:val="28"/>
          <w:szCs w:val="28"/>
        </w:rPr>
        <w:drawing>
          <wp:inline distT="0" distB="0" distL="0" distR="0" wp14:anchorId="42D99538" wp14:editId="303E5A2A">
            <wp:extent cx="3543607" cy="2575783"/>
            <wp:effectExtent l="0" t="0" r="0" b="0"/>
            <wp:docPr id="299695840" name="Picture 1" descr="A picture containing rectangle, square,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5840" name="Picture 1" descr="A picture containing rectangle, square, line, diagram&#10;&#10;Description automatically generated"/>
                    <pic:cNvPicPr/>
                  </pic:nvPicPr>
                  <pic:blipFill>
                    <a:blip r:embed="rId29"/>
                    <a:stretch>
                      <a:fillRect/>
                    </a:stretch>
                  </pic:blipFill>
                  <pic:spPr>
                    <a:xfrm>
                      <a:off x="0" y="0"/>
                      <a:ext cx="3543607" cy="2575783"/>
                    </a:xfrm>
                    <a:prstGeom prst="rect">
                      <a:avLst/>
                    </a:prstGeom>
                  </pic:spPr>
                </pic:pic>
              </a:graphicData>
            </a:graphic>
          </wp:inline>
        </w:drawing>
      </w:r>
    </w:p>
    <w:p w14:paraId="55B6451A" w14:textId="77777777" w:rsidR="004C4E3A" w:rsidRDefault="004C4E3A" w:rsidP="00254FE2">
      <w:pPr>
        <w:pStyle w:val="BodyText"/>
        <w:ind w:left="0"/>
        <w:rPr>
          <w:b/>
          <w:bCs/>
          <w:sz w:val="28"/>
          <w:szCs w:val="28"/>
        </w:rPr>
      </w:pPr>
    </w:p>
    <w:p w14:paraId="44D38F59" w14:textId="5B5F90DC" w:rsidR="004C4E3A" w:rsidRDefault="00067853" w:rsidP="00254FE2">
      <w:pPr>
        <w:pStyle w:val="BodyText"/>
        <w:ind w:left="0"/>
        <w:rPr>
          <w:b/>
          <w:bCs/>
          <w:sz w:val="28"/>
          <w:szCs w:val="28"/>
        </w:rPr>
      </w:pPr>
      <w:r w:rsidRPr="00067853">
        <w:rPr>
          <w:b/>
          <w:bCs/>
          <w:sz w:val="28"/>
          <w:szCs w:val="28"/>
        </w:rPr>
        <w:lastRenderedPageBreak/>
        <w:drawing>
          <wp:inline distT="0" distB="0" distL="0" distR="0" wp14:anchorId="7C452CD9" wp14:editId="04D67460">
            <wp:extent cx="4572396" cy="2591025"/>
            <wp:effectExtent l="0" t="0" r="0" b="0"/>
            <wp:docPr id="1273240695" name="Picture 1" descr="A picture containing diagram, rectangle, squ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40695" name="Picture 1" descr="A picture containing diagram, rectangle, square, screenshot&#10;&#10;Description automatically generated"/>
                    <pic:cNvPicPr/>
                  </pic:nvPicPr>
                  <pic:blipFill>
                    <a:blip r:embed="rId30"/>
                    <a:stretch>
                      <a:fillRect/>
                    </a:stretch>
                  </pic:blipFill>
                  <pic:spPr>
                    <a:xfrm>
                      <a:off x="0" y="0"/>
                      <a:ext cx="4572396" cy="2591025"/>
                    </a:xfrm>
                    <a:prstGeom prst="rect">
                      <a:avLst/>
                    </a:prstGeom>
                  </pic:spPr>
                </pic:pic>
              </a:graphicData>
            </a:graphic>
          </wp:inline>
        </w:drawing>
      </w:r>
    </w:p>
    <w:p w14:paraId="25C45A29" w14:textId="568A0355" w:rsidR="00067853" w:rsidRDefault="00067853" w:rsidP="00254FE2">
      <w:pPr>
        <w:pStyle w:val="BodyText"/>
        <w:ind w:left="0"/>
        <w:rPr>
          <w:b/>
          <w:bCs/>
          <w:sz w:val="28"/>
          <w:szCs w:val="28"/>
        </w:rPr>
      </w:pPr>
      <w:r w:rsidRPr="00067853">
        <w:rPr>
          <w:b/>
          <w:bCs/>
          <w:sz w:val="28"/>
          <w:szCs w:val="28"/>
        </w:rPr>
        <w:drawing>
          <wp:inline distT="0" distB="0" distL="0" distR="0" wp14:anchorId="07AEA840" wp14:editId="1CF7BFFB">
            <wp:extent cx="5943600" cy="4591685"/>
            <wp:effectExtent l="0" t="0" r="0" b="0"/>
            <wp:docPr id="47181271" name="Picture 1" descr="A picture containing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1271" name="Picture 1" descr="A picture containing screenshot, diagram, line&#10;&#10;Description automatically generated"/>
                    <pic:cNvPicPr/>
                  </pic:nvPicPr>
                  <pic:blipFill>
                    <a:blip r:embed="rId31"/>
                    <a:stretch>
                      <a:fillRect/>
                    </a:stretch>
                  </pic:blipFill>
                  <pic:spPr>
                    <a:xfrm>
                      <a:off x="0" y="0"/>
                      <a:ext cx="5943600" cy="4591685"/>
                    </a:xfrm>
                    <a:prstGeom prst="rect">
                      <a:avLst/>
                    </a:prstGeom>
                  </pic:spPr>
                </pic:pic>
              </a:graphicData>
            </a:graphic>
          </wp:inline>
        </w:drawing>
      </w:r>
    </w:p>
    <w:p w14:paraId="0965F0ED" w14:textId="77777777" w:rsidR="00A94354" w:rsidRDefault="00A94354" w:rsidP="00254FE2">
      <w:pPr>
        <w:pStyle w:val="BodyText"/>
        <w:ind w:left="0"/>
        <w:rPr>
          <w:b/>
          <w:bCs/>
          <w:sz w:val="28"/>
          <w:szCs w:val="28"/>
        </w:rPr>
      </w:pPr>
    </w:p>
    <w:p w14:paraId="592C6B80" w14:textId="77777777" w:rsidR="00A94354" w:rsidRDefault="00A94354" w:rsidP="00254FE2">
      <w:pPr>
        <w:pStyle w:val="BodyText"/>
        <w:ind w:left="0"/>
        <w:rPr>
          <w:b/>
          <w:bCs/>
          <w:sz w:val="28"/>
          <w:szCs w:val="28"/>
        </w:rPr>
      </w:pPr>
    </w:p>
    <w:p w14:paraId="5E1E9FFF" w14:textId="25C4E8E5" w:rsidR="00A94354" w:rsidRDefault="00374055" w:rsidP="00254FE2">
      <w:pPr>
        <w:pStyle w:val="BodyText"/>
        <w:ind w:left="0"/>
        <w:rPr>
          <w:b/>
          <w:bCs/>
          <w:sz w:val="28"/>
          <w:szCs w:val="28"/>
        </w:rPr>
      </w:pPr>
      <w:r>
        <w:rPr>
          <w:b/>
          <w:bCs/>
          <w:sz w:val="28"/>
          <w:szCs w:val="28"/>
        </w:rPr>
        <w:lastRenderedPageBreak/>
        <w:t xml:space="preserve">What </w:t>
      </w:r>
      <w:r w:rsidR="00DC0504">
        <w:rPr>
          <w:b/>
          <w:bCs/>
          <w:sz w:val="28"/>
          <w:szCs w:val="28"/>
        </w:rPr>
        <w:t>Family Size</w:t>
      </w:r>
      <w:r>
        <w:rPr>
          <w:b/>
          <w:bCs/>
          <w:sz w:val="28"/>
          <w:szCs w:val="28"/>
        </w:rPr>
        <w:t xml:space="preserve"> group has the highest frequency of shopping among customers?</w:t>
      </w:r>
    </w:p>
    <w:p w14:paraId="2258656A" w14:textId="1BFA9C13" w:rsidR="00482E4A" w:rsidRDefault="00593B85" w:rsidP="00254FE2">
      <w:pPr>
        <w:pStyle w:val="BodyText"/>
        <w:ind w:left="0"/>
        <w:rPr>
          <w:b/>
          <w:bCs/>
          <w:sz w:val="28"/>
          <w:szCs w:val="28"/>
        </w:rPr>
      </w:pPr>
      <w:r w:rsidRPr="00593B85">
        <w:rPr>
          <w:b/>
          <w:bCs/>
          <w:sz w:val="28"/>
          <w:szCs w:val="28"/>
        </w:rPr>
        <w:drawing>
          <wp:inline distT="0" distB="0" distL="0" distR="0" wp14:anchorId="7842432A" wp14:editId="5EB955CE">
            <wp:extent cx="5943600" cy="3927475"/>
            <wp:effectExtent l="0" t="0" r="0" b="0"/>
            <wp:docPr id="276290360" name="Picture 1" descr="A picture containing rectangle, screenshot, squar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90360" name="Picture 1" descr="A picture containing rectangle, screenshot, square, line&#10;&#10;Description automatically generated"/>
                    <pic:cNvPicPr/>
                  </pic:nvPicPr>
                  <pic:blipFill>
                    <a:blip r:embed="rId32"/>
                    <a:stretch>
                      <a:fillRect/>
                    </a:stretch>
                  </pic:blipFill>
                  <pic:spPr>
                    <a:xfrm>
                      <a:off x="0" y="0"/>
                      <a:ext cx="5943600" cy="3927475"/>
                    </a:xfrm>
                    <a:prstGeom prst="rect">
                      <a:avLst/>
                    </a:prstGeom>
                  </pic:spPr>
                </pic:pic>
              </a:graphicData>
            </a:graphic>
          </wp:inline>
        </w:drawing>
      </w:r>
    </w:p>
    <w:p w14:paraId="176C1EB3" w14:textId="774CAC00" w:rsidR="00593B85" w:rsidRPr="00AF4391" w:rsidRDefault="00593B85" w:rsidP="00593B85">
      <w:pPr>
        <w:pStyle w:val="BodyText"/>
        <w:ind w:left="0"/>
        <w:rPr>
          <w:sz w:val="28"/>
          <w:szCs w:val="28"/>
        </w:rPr>
      </w:pPr>
      <w:r w:rsidRPr="00AF4391">
        <w:rPr>
          <w:sz w:val="28"/>
          <w:szCs w:val="28"/>
        </w:rPr>
        <w:t>It has been observed that people who frequently shop have a higher likelihood of belonging to households with 2, 3, or 1 family members in that order, compared to households with 4 or 5 family members.</w:t>
      </w:r>
    </w:p>
    <w:p w14:paraId="2B15B8C1" w14:textId="10F8D2A7" w:rsidR="00AF4391" w:rsidRDefault="00AF4391" w:rsidP="00AF4391">
      <w:pPr>
        <w:pStyle w:val="Heading1"/>
        <w:shd w:val="clear" w:color="auto" w:fill="FFFFFF"/>
        <w:spacing w:before="129" w:after="0"/>
        <w:jc w:val="left"/>
        <w:rPr>
          <w:rFonts w:ascii="Times New Roman" w:hAnsi="Times New Roman"/>
          <w:bCs/>
          <w:szCs w:val="28"/>
        </w:rPr>
      </w:pPr>
      <w:r w:rsidRPr="00AF4391">
        <w:rPr>
          <w:rFonts w:ascii="Times New Roman" w:hAnsi="Times New Roman"/>
          <w:bCs/>
          <w:szCs w:val="28"/>
        </w:rPr>
        <w:t>What is the most common profession that has both a high mean income and a high mean spending score among customers?</w:t>
      </w:r>
    </w:p>
    <w:p w14:paraId="40C1DCF1" w14:textId="77777777" w:rsidR="00AF4391" w:rsidRDefault="00AF4391" w:rsidP="00AF4391"/>
    <w:p w14:paraId="02135B28" w14:textId="1C8690D1" w:rsidR="00AF4391" w:rsidRDefault="00CE0F28" w:rsidP="00AF4391">
      <w:pPr>
        <w:rPr>
          <w:sz w:val="28"/>
          <w:szCs w:val="28"/>
        </w:rPr>
      </w:pPr>
      <w:r w:rsidRPr="00CE0F28">
        <w:rPr>
          <w:sz w:val="28"/>
          <w:szCs w:val="28"/>
        </w:rPr>
        <w:drawing>
          <wp:inline distT="0" distB="0" distL="0" distR="0" wp14:anchorId="716E5985" wp14:editId="02F927FA">
            <wp:extent cx="5943600" cy="2252345"/>
            <wp:effectExtent l="0" t="0" r="0" b="0"/>
            <wp:docPr id="17986766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76637" name="Picture 1" descr="A screenshot of a computer&#10;&#10;Description automatically generated with medium confidence"/>
                    <pic:cNvPicPr/>
                  </pic:nvPicPr>
                  <pic:blipFill>
                    <a:blip r:embed="rId33"/>
                    <a:stretch>
                      <a:fillRect/>
                    </a:stretch>
                  </pic:blipFill>
                  <pic:spPr>
                    <a:xfrm>
                      <a:off x="0" y="0"/>
                      <a:ext cx="5943600" cy="2252345"/>
                    </a:xfrm>
                    <a:prstGeom prst="rect">
                      <a:avLst/>
                    </a:prstGeom>
                  </pic:spPr>
                </pic:pic>
              </a:graphicData>
            </a:graphic>
          </wp:inline>
        </w:drawing>
      </w:r>
    </w:p>
    <w:p w14:paraId="4F962F2C" w14:textId="503263E9" w:rsidR="00CE0F28" w:rsidRPr="00AF4391" w:rsidRDefault="006366D5" w:rsidP="00AF4391">
      <w:pPr>
        <w:rPr>
          <w:sz w:val="28"/>
          <w:szCs w:val="28"/>
        </w:rPr>
      </w:pPr>
      <w:r w:rsidRPr="006366D5">
        <w:rPr>
          <w:sz w:val="28"/>
          <w:szCs w:val="28"/>
        </w:rPr>
        <w:lastRenderedPageBreak/>
        <w:drawing>
          <wp:inline distT="0" distB="0" distL="0" distR="0" wp14:anchorId="382FB604" wp14:editId="1D5DD8FF">
            <wp:extent cx="5943600" cy="3543935"/>
            <wp:effectExtent l="0" t="0" r="0" b="0"/>
            <wp:docPr id="1345911716" name="Picture 1" descr="A picture containing text, screenshot, colorfulness,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11716" name="Picture 1" descr="A picture containing text, screenshot, colorfulness, parallel&#10;&#10;Description automatically generated"/>
                    <pic:cNvPicPr/>
                  </pic:nvPicPr>
                  <pic:blipFill>
                    <a:blip r:embed="rId34"/>
                    <a:stretch>
                      <a:fillRect/>
                    </a:stretch>
                  </pic:blipFill>
                  <pic:spPr>
                    <a:xfrm>
                      <a:off x="0" y="0"/>
                      <a:ext cx="5943600" cy="3543935"/>
                    </a:xfrm>
                    <a:prstGeom prst="rect">
                      <a:avLst/>
                    </a:prstGeom>
                  </pic:spPr>
                </pic:pic>
              </a:graphicData>
            </a:graphic>
          </wp:inline>
        </w:drawing>
      </w:r>
    </w:p>
    <w:p w14:paraId="5D003BB0" w14:textId="77777777" w:rsidR="00AF4391" w:rsidRPr="00AF4391" w:rsidRDefault="00AF4391" w:rsidP="00AF4391">
      <w:pPr>
        <w:rPr>
          <w:b/>
          <w:bCs/>
        </w:rPr>
      </w:pPr>
    </w:p>
    <w:p w14:paraId="384F6CEA" w14:textId="77777777" w:rsidR="00AF4391" w:rsidRPr="00AF4391" w:rsidRDefault="00AF4391" w:rsidP="00254FE2">
      <w:pPr>
        <w:pStyle w:val="BodyText"/>
        <w:ind w:left="0"/>
        <w:rPr>
          <w:sz w:val="28"/>
          <w:szCs w:val="28"/>
        </w:rPr>
      </w:pPr>
    </w:p>
    <w:sectPr w:rsidR="00AF4391" w:rsidRPr="00AF4391">
      <w:headerReference w:type="default" r:id="rId35"/>
      <w:footerReference w:type="default" r:id="rId36"/>
      <w:headerReference w:type="first" r:id="rId37"/>
      <w:footerReference w:type="first" r:id="rId3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8CFD7" w14:textId="77777777" w:rsidR="00816133" w:rsidRDefault="00816133" w:rsidP="003A2CA9">
      <w:pPr>
        <w:spacing w:line="240" w:lineRule="auto"/>
      </w:pPr>
      <w:r>
        <w:separator/>
      </w:r>
    </w:p>
  </w:endnote>
  <w:endnote w:type="continuationSeparator" w:id="0">
    <w:p w14:paraId="604E2933" w14:textId="77777777" w:rsidR="00816133" w:rsidRDefault="00816133" w:rsidP="003A2C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1BE1D" w14:textId="77777777" w:rsidR="00777F55" w:rsidRDefault="00AF7A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373F44" w14:textId="77777777" w:rsidR="00777F55" w:rsidRDefault="00777F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777F55" w14:paraId="7F4E4940" w14:textId="77777777">
      <w:tc>
        <w:tcPr>
          <w:tcW w:w="3162" w:type="dxa"/>
          <w:tcBorders>
            <w:top w:val="nil"/>
            <w:left w:val="nil"/>
            <w:bottom w:val="nil"/>
            <w:right w:val="nil"/>
          </w:tcBorders>
        </w:tcPr>
        <w:p w14:paraId="79D6B883" w14:textId="77777777" w:rsidR="00777F55" w:rsidRDefault="00AF7A96">
          <w:pPr>
            <w:ind w:right="360"/>
          </w:pPr>
          <w:r>
            <w:t>Confidential</w:t>
          </w:r>
        </w:p>
      </w:tc>
      <w:tc>
        <w:tcPr>
          <w:tcW w:w="3162" w:type="dxa"/>
          <w:tcBorders>
            <w:top w:val="nil"/>
            <w:left w:val="nil"/>
            <w:bottom w:val="nil"/>
            <w:right w:val="nil"/>
          </w:tcBorders>
        </w:tcPr>
        <w:p w14:paraId="3D7170CD" w14:textId="40BFA4EB" w:rsidR="00777F55" w:rsidRDefault="00783D71" w:rsidP="00A64C6F">
          <w:pPr>
            <w:jc w:val="center"/>
          </w:pPr>
          <w:r>
            <w:t>Section00</w:t>
          </w:r>
          <w:r w:rsidR="00A72193">
            <w:t>1</w:t>
          </w:r>
          <w:r>
            <w:t>/Group</w:t>
          </w:r>
          <w:r w:rsidR="00A72193">
            <w:t>2</w:t>
          </w:r>
          <w:r w:rsidR="00AF7A96">
            <w:t>,</w:t>
          </w:r>
          <w:r w:rsidR="00D23238">
            <w:t xml:space="preserve"> </w:t>
          </w:r>
          <w:r w:rsidR="00A72193">
            <w:t>Spring</w:t>
          </w:r>
          <w:r w:rsidR="00AF7A96">
            <w:t xml:space="preserve"> </w:t>
          </w:r>
          <w:r w:rsidR="00E42333">
            <w:t>2022</w:t>
          </w:r>
        </w:p>
      </w:tc>
      <w:tc>
        <w:tcPr>
          <w:tcW w:w="3162" w:type="dxa"/>
          <w:tcBorders>
            <w:top w:val="nil"/>
            <w:left w:val="nil"/>
            <w:bottom w:val="nil"/>
            <w:right w:val="nil"/>
          </w:tcBorders>
        </w:tcPr>
        <w:p w14:paraId="44014203" w14:textId="77777777" w:rsidR="00777F55" w:rsidRDefault="00AF7A96">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A64C6F">
            <w:rPr>
              <w:rStyle w:val="PageNumber"/>
              <w:noProof/>
            </w:rPr>
            <w:t>6</w:t>
          </w:r>
          <w:r>
            <w:rPr>
              <w:rStyle w:val="PageNumber"/>
            </w:rPr>
            <w:fldChar w:fldCharType="end"/>
          </w:r>
        </w:p>
      </w:tc>
    </w:tr>
  </w:tbl>
  <w:p w14:paraId="795D061F" w14:textId="77777777" w:rsidR="00777F55" w:rsidRDefault="00777F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34713" w14:textId="77777777" w:rsidR="00777F55" w:rsidRDefault="00777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DDC03" w14:textId="77777777" w:rsidR="00816133" w:rsidRDefault="00816133" w:rsidP="003A2CA9">
      <w:pPr>
        <w:spacing w:line="240" w:lineRule="auto"/>
      </w:pPr>
      <w:r>
        <w:separator/>
      </w:r>
    </w:p>
  </w:footnote>
  <w:footnote w:type="continuationSeparator" w:id="0">
    <w:p w14:paraId="7A8ECDDE" w14:textId="77777777" w:rsidR="00816133" w:rsidRDefault="00816133" w:rsidP="003A2C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70B2D" w14:textId="77777777" w:rsidR="00777F55" w:rsidRDefault="00777F55">
    <w:pPr>
      <w:rPr>
        <w:sz w:val="24"/>
      </w:rPr>
    </w:pPr>
  </w:p>
  <w:p w14:paraId="6754910A" w14:textId="77777777" w:rsidR="00777F55" w:rsidRDefault="00777F55">
    <w:pPr>
      <w:pBdr>
        <w:top w:val="single" w:sz="6" w:space="1" w:color="auto"/>
      </w:pBdr>
      <w:rPr>
        <w:sz w:val="24"/>
      </w:rPr>
    </w:pPr>
  </w:p>
  <w:p w14:paraId="324D28B7" w14:textId="61535938" w:rsidR="00777F55" w:rsidRDefault="00E42333">
    <w:pPr>
      <w:pBdr>
        <w:bottom w:val="single" w:sz="6" w:space="1" w:color="auto"/>
      </w:pBdr>
      <w:jc w:val="right"/>
      <w:rPr>
        <w:rFonts w:ascii="Arial" w:hAnsi="Arial"/>
        <w:b/>
        <w:sz w:val="36"/>
      </w:rPr>
    </w:pPr>
    <w:r>
      <w:rPr>
        <w:rFonts w:ascii="Arial" w:hAnsi="Arial"/>
        <w:b/>
        <w:sz w:val="36"/>
      </w:rPr>
      <w:t>CSCE 5</w:t>
    </w:r>
    <w:r w:rsidR="00E9580A">
      <w:rPr>
        <w:rFonts w:ascii="Arial" w:hAnsi="Arial"/>
        <w:b/>
        <w:sz w:val="36"/>
      </w:rPr>
      <w:t>31</w:t>
    </w:r>
    <w:r>
      <w:rPr>
        <w:rFonts w:ascii="Arial" w:hAnsi="Arial"/>
        <w:b/>
        <w:sz w:val="36"/>
      </w:rPr>
      <w:t>0</w:t>
    </w:r>
    <w:r w:rsidR="0032440B">
      <w:rPr>
        <w:rFonts w:ascii="Arial" w:hAnsi="Arial"/>
        <w:b/>
        <w:sz w:val="36"/>
      </w:rPr>
      <w:t xml:space="preserve">: </w:t>
    </w:r>
    <w:r w:rsidR="002D685C">
      <w:rPr>
        <w:rFonts w:ascii="Arial" w:hAnsi="Arial"/>
        <w:b/>
        <w:sz w:val="36"/>
      </w:rPr>
      <w:t xml:space="preserve">Methods in </w:t>
    </w:r>
    <w:r w:rsidR="00E9580A">
      <w:rPr>
        <w:rFonts w:ascii="Arial" w:hAnsi="Arial"/>
        <w:b/>
        <w:sz w:val="36"/>
      </w:rPr>
      <w:t>Empirical Analysis</w:t>
    </w:r>
  </w:p>
  <w:p w14:paraId="551FC687" w14:textId="77777777" w:rsidR="00777F55" w:rsidRDefault="00777F55">
    <w:pPr>
      <w:pBdr>
        <w:bottom w:val="single" w:sz="6" w:space="1" w:color="auto"/>
      </w:pBdr>
      <w:jc w:val="right"/>
      <w:rPr>
        <w:sz w:val="24"/>
      </w:rPr>
    </w:pPr>
  </w:p>
  <w:p w14:paraId="3F0FFEE9" w14:textId="77777777" w:rsidR="00777F55" w:rsidRDefault="00777F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777F55" w14:paraId="0FE55B06" w14:textId="77777777">
      <w:tc>
        <w:tcPr>
          <w:tcW w:w="6379" w:type="dxa"/>
        </w:tcPr>
        <w:p w14:paraId="5BBCBE30" w14:textId="6AE6643D" w:rsidR="00777F55" w:rsidRDefault="00E42333" w:rsidP="0032440B">
          <w:r w:rsidRPr="00E42333">
            <w:t>CSCE 53</w:t>
          </w:r>
          <w:r w:rsidR="002D685C">
            <w:t>1</w:t>
          </w:r>
          <w:r w:rsidRPr="00E42333">
            <w:t xml:space="preserve">0: </w:t>
          </w:r>
          <w:r w:rsidR="002D685C">
            <w:t xml:space="preserve">Methods </w:t>
          </w:r>
          <w:r w:rsidR="00A37369">
            <w:t>in</w:t>
          </w:r>
          <w:r w:rsidR="002D685C">
            <w:t xml:space="preserve"> Empirical Analysis</w:t>
          </w:r>
        </w:p>
      </w:tc>
      <w:tc>
        <w:tcPr>
          <w:tcW w:w="3179" w:type="dxa"/>
        </w:tcPr>
        <w:p w14:paraId="72D92820" w14:textId="5ADA39C5" w:rsidR="00777F55" w:rsidRDefault="00AF7A96" w:rsidP="00A64C6F">
          <w:pPr>
            <w:tabs>
              <w:tab w:val="left" w:pos="1135"/>
            </w:tabs>
            <w:spacing w:before="40"/>
            <w:ind w:right="68"/>
          </w:pPr>
          <w:r>
            <w:t xml:space="preserve">  Issue:           </w:t>
          </w:r>
          <w:r w:rsidR="000E3F19">
            <w:t xml:space="preserve">      </w:t>
          </w:r>
          <w:r w:rsidR="00A37369">
            <w:t>Spring</w:t>
          </w:r>
          <w:r w:rsidR="0032440B">
            <w:t xml:space="preserve"> 20</w:t>
          </w:r>
          <w:r w:rsidR="00E42333">
            <w:t>2</w:t>
          </w:r>
          <w:r w:rsidR="00A37369">
            <w:t>3</w:t>
          </w:r>
        </w:p>
      </w:tc>
    </w:tr>
    <w:tr w:rsidR="00777F55" w14:paraId="01C5FC40" w14:textId="77777777">
      <w:tc>
        <w:tcPr>
          <w:tcW w:w="6379" w:type="dxa"/>
        </w:tcPr>
        <w:p w14:paraId="6CE1B158" w14:textId="3D78A54F" w:rsidR="00777F55" w:rsidRDefault="006366D5" w:rsidP="0032440B">
          <w:r>
            <w:fldChar w:fldCharType="begin"/>
          </w:r>
          <w:r>
            <w:instrText xml:space="preserve"> TITLE  \* MERGEFORMAT </w:instrText>
          </w:r>
          <w:r>
            <w:fldChar w:fldCharType="separate"/>
          </w:r>
          <w:r w:rsidR="00E42333">
            <w:t>Project</w:t>
          </w:r>
          <w:r w:rsidR="00DF3B8D">
            <w:t xml:space="preserve"> Workbook</w:t>
          </w:r>
          <w:r>
            <w:fldChar w:fldCharType="end"/>
          </w:r>
        </w:p>
      </w:tc>
      <w:tc>
        <w:tcPr>
          <w:tcW w:w="3179" w:type="dxa"/>
        </w:tcPr>
        <w:p w14:paraId="295D77B4" w14:textId="455B7CF8" w:rsidR="00777F55" w:rsidRDefault="00AF7A96" w:rsidP="00A64C6F">
          <w:r>
            <w:t xml:space="preserve">  Issue Date: </w:t>
          </w:r>
          <w:r w:rsidR="00A37369">
            <w:t>February 10</w:t>
          </w:r>
          <w:r w:rsidR="0032440B">
            <w:t>, 20</w:t>
          </w:r>
          <w:r w:rsidR="00E42333">
            <w:t>2</w:t>
          </w:r>
          <w:r w:rsidR="00A37369">
            <w:t>3</w:t>
          </w:r>
        </w:p>
      </w:tc>
    </w:tr>
    <w:tr w:rsidR="00777F55" w14:paraId="55D90271" w14:textId="77777777">
      <w:tc>
        <w:tcPr>
          <w:tcW w:w="9558" w:type="dxa"/>
          <w:gridSpan w:val="2"/>
        </w:tcPr>
        <w:p w14:paraId="236ADE25" w14:textId="3C4F5AD0" w:rsidR="00777F55" w:rsidRDefault="006366D5" w:rsidP="0032440B">
          <w:r>
            <w:fldChar w:fldCharType="begin"/>
          </w:r>
          <w:r>
            <w:instrText xml:space="preserve"> FILENAME  \* MERGEFORMAT </w:instrText>
          </w:r>
          <w:r>
            <w:fldChar w:fldCharType="separate"/>
          </w:r>
          <w:r w:rsidR="00067514">
            <w:rPr>
              <w:noProof/>
            </w:rPr>
            <w:t>Group</w:t>
          </w:r>
          <w:r w:rsidR="00A37369">
            <w:rPr>
              <w:noProof/>
            </w:rPr>
            <w:t>2</w:t>
          </w:r>
          <w:r w:rsidR="00855DD7">
            <w:rPr>
              <w:noProof/>
            </w:rPr>
            <w:t>_</w:t>
          </w:r>
          <w:r w:rsidR="00E42333">
            <w:rPr>
              <w:noProof/>
            </w:rPr>
            <w:t>CSCE5</w:t>
          </w:r>
          <w:r w:rsidR="00A37369">
            <w:rPr>
              <w:noProof/>
            </w:rPr>
            <w:t>31</w:t>
          </w:r>
          <w:r w:rsidR="00E42333">
            <w:rPr>
              <w:noProof/>
            </w:rPr>
            <w:t>0</w:t>
          </w:r>
          <w:r w:rsidR="00DF3B8D">
            <w:rPr>
              <w:noProof/>
            </w:rPr>
            <w:t>_</w:t>
          </w:r>
          <w:r w:rsidR="00C12BE5">
            <w:rPr>
              <w:noProof/>
            </w:rPr>
            <w:t>sectio</w:t>
          </w:r>
          <w:r w:rsidR="00077CCC">
            <w:rPr>
              <w:noProof/>
            </w:rPr>
            <w:t>n00</w:t>
          </w:r>
          <w:r w:rsidR="00A37369">
            <w:rPr>
              <w:noProof/>
            </w:rPr>
            <w:t>1</w:t>
          </w:r>
          <w:r w:rsidR="00DF3B8D">
            <w:rPr>
              <w:noProof/>
            </w:rPr>
            <w:t>.docx</w:t>
          </w:r>
          <w:r>
            <w:rPr>
              <w:noProof/>
            </w:rPr>
            <w:fldChar w:fldCharType="end"/>
          </w:r>
        </w:p>
      </w:tc>
    </w:tr>
  </w:tbl>
  <w:p w14:paraId="013F8118" w14:textId="77777777" w:rsidR="00777F55" w:rsidRDefault="00777F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247A" w14:textId="77777777" w:rsidR="00777F55" w:rsidRDefault="00777F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B23FF0"/>
    <w:multiLevelType w:val="hybridMultilevel"/>
    <w:tmpl w:val="597C6268"/>
    <w:lvl w:ilvl="0" w:tplc="FE2C946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7C4BF7"/>
    <w:multiLevelType w:val="hybridMultilevel"/>
    <w:tmpl w:val="D7206A64"/>
    <w:lvl w:ilvl="0" w:tplc="0409000B">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 w15:restartNumberingAfterBreak="0">
    <w:nsid w:val="0B880D52"/>
    <w:multiLevelType w:val="hybridMultilevel"/>
    <w:tmpl w:val="4C68C8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BE10CE"/>
    <w:multiLevelType w:val="hybridMultilevel"/>
    <w:tmpl w:val="4A8A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E414A"/>
    <w:multiLevelType w:val="hybridMultilevel"/>
    <w:tmpl w:val="EEFAA9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42035E"/>
    <w:multiLevelType w:val="hybridMultilevel"/>
    <w:tmpl w:val="6FF0DC90"/>
    <w:lvl w:ilvl="0" w:tplc="0EC043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A8E524A"/>
    <w:multiLevelType w:val="multilevel"/>
    <w:tmpl w:val="472A9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FC730B"/>
    <w:multiLevelType w:val="hybridMultilevel"/>
    <w:tmpl w:val="674057B4"/>
    <w:lvl w:ilvl="0" w:tplc="64F22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2310D4"/>
    <w:multiLevelType w:val="hybridMultilevel"/>
    <w:tmpl w:val="3210D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0F0FDB"/>
    <w:multiLevelType w:val="hybridMultilevel"/>
    <w:tmpl w:val="B1E8B2D0"/>
    <w:lvl w:ilvl="0" w:tplc="F78A18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3017757"/>
    <w:multiLevelType w:val="hybridMultilevel"/>
    <w:tmpl w:val="8D9AC39A"/>
    <w:lvl w:ilvl="0" w:tplc="B60C88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F93EB1"/>
    <w:multiLevelType w:val="hybridMultilevel"/>
    <w:tmpl w:val="AB14C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158144E"/>
    <w:multiLevelType w:val="hybridMultilevel"/>
    <w:tmpl w:val="5890EA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066F32"/>
    <w:multiLevelType w:val="hybridMultilevel"/>
    <w:tmpl w:val="3CE8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7825097">
    <w:abstractNumId w:val="0"/>
  </w:num>
  <w:num w:numId="2" w16cid:durableId="1471750452">
    <w:abstractNumId w:val="14"/>
  </w:num>
  <w:num w:numId="3" w16cid:durableId="1041784514">
    <w:abstractNumId w:val="13"/>
  </w:num>
  <w:num w:numId="4" w16cid:durableId="1896430309">
    <w:abstractNumId w:val="9"/>
  </w:num>
  <w:num w:numId="5" w16cid:durableId="607081577">
    <w:abstractNumId w:val="3"/>
  </w:num>
  <w:num w:numId="6" w16cid:durableId="1682125049">
    <w:abstractNumId w:val="2"/>
  </w:num>
  <w:num w:numId="7" w16cid:durableId="164519633">
    <w:abstractNumId w:val="8"/>
  </w:num>
  <w:num w:numId="8" w16cid:durableId="1385326374">
    <w:abstractNumId w:val="10"/>
  </w:num>
  <w:num w:numId="9" w16cid:durableId="647898890">
    <w:abstractNumId w:val="11"/>
  </w:num>
  <w:num w:numId="10" w16cid:durableId="1875997632">
    <w:abstractNumId w:val="12"/>
  </w:num>
  <w:num w:numId="11" w16cid:durableId="20282666">
    <w:abstractNumId w:val="4"/>
  </w:num>
  <w:num w:numId="12" w16cid:durableId="1198084527">
    <w:abstractNumId w:val="1"/>
  </w:num>
  <w:num w:numId="13" w16cid:durableId="409041154">
    <w:abstractNumId w:val="6"/>
  </w:num>
  <w:num w:numId="14" w16cid:durableId="1466318295">
    <w:abstractNumId w:val="5"/>
  </w:num>
  <w:num w:numId="15" w16cid:durableId="17892788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CB3"/>
    <w:rsid w:val="00002CB3"/>
    <w:rsid w:val="000132EB"/>
    <w:rsid w:val="00013AE2"/>
    <w:rsid w:val="000232EF"/>
    <w:rsid w:val="0002502A"/>
    <w:rsid w:val="0004482C"/>
    <w:rsid w:val="00063805"/>
    <w:rsid w:val="00067514"/>
    <w:rsid w:val="00067853"/>
    <w:rsid w:val="000746B3"/>
    <w:rsid w:val="00077CCC"/>
    <w:rsid w:val="000822A3"/>
    <w:rsid w:val="000A52F0"/>
    <w:rsid w:val="000A6C1A"/>
    <w:rsid w:val="000B33A6"/>
    <w:rsid w:val="000D11B2"/>
    <w:rsid w:val="000D20EC"/>
    <w:rsid w:val="000D2A6F"/>
    <w:rsid w:val="000D7A75"/>
    <w:rsid w:val="000E0C08"/>
    <w:rsid w:val="000E2F2F"/>
    <w:rsid w:val="000E3F19"/>
    <w:rsid w:val="000E4383"/>
    <w:rsid w:val="000E7773"/>
    <w:rsid w:val="000E783D"/>
    <w:rsid w:val="000F042A"/>
    <w:rsid w:val="000F12F2"/>
    <w:rsid w:val="000F1902"/>
    <w:rsid w:val="000F3076"/>
    <w:rsid w:val="000F6588"/>
    <w:rsid w:val="001122B1"/>
    <w:rsid w:val="0012626B"/>
    <w:rsid w:val="00154569"/>
    <w:rsid w:val="001600A9"/>
    <w:rsid w:val="00162DD6"/>
    <w:rsid w:val="001765A3"/>
    <w:rsid w:val="0018484E"/>
    <w:rsid w:val="001940BE"/>
    <w:rsid w:val="001959C5"/>
    <w:rsid w:val="001A28F7"/>
    <w:rsid w:val="001A2A19"/>
    <w:rsid w:val="001B0016"/>
    <w:rsid w:val="001B1E42"/>
    <w:rsid w:val="001B4797"/>
    <w:rsid w:val="001B47D4"/>
    <w:rsid w:val="001C64E2"/>
    <w:rsid w:val="001D5525"/>
    <w:rsid w:val="001D5A91"/>
    <w:rsid w:val="001E2CEE"/>
    <w:rsid w:val="001E33C9"/>
    <w:rsid w:val="001E6B80"/>
    <w:rsid w:val="00204027"/>
    <w:rsid w:val="00204BC4"/>
    <w:rsid w:val="002114CA"/>
    <w:rsid w:val="002117E0"/>
    <w:rsid w:val="00214447"/>
    <w:rsid w:val="0021520B"/>
    <w:rsid w:val="002246FE"/>
    <w:rsid w:val="00226382"/>
    <w:rsid w:val="00226DD0"/>
    <w:rsid w:val="0022711D"/>
    <w:rsid w:val="00230310"/>
    <w:rsid w:val="00235CC2"/>
    <w:rsid w:val="0024304E"/>
    <w:rsid w:val="00243F63"/>
    <w:rsid w:val="002443EF"/>
    <w:rsid w:val="00254FE2"/>
    <w:rsid w:val="00280EC4"/>
    <w:rsid w:val="0028281B"/>
    <w:rsid w:val="00296468"/>
    <w:rsid w:val="002A1EED"/>
    <w:rsid w:val="002A3A2A"/>
    <w:rsid w:val="002B0623"/>
    <w:rsid w:val="002B67B1"/>
    <w:rsid w:val="002C12F8"/>
    <w:rsid w:val="002C7D77"/>
    <w:rsid w:val="002D192D"/>
    <w:rsid w:val="002D685C"/>
    <w:rsid w:val="002D7881"/>
    <w:rsid w:val="002E02C6"/>
    <w:rsid w:val="002E183F"/>
    <w:rsid w:val="002F79D6"/>
    <w:rsid w:val="00300C76"/>
    <w:rsid w:val="00303706"/>
    <w:rsid w:val="00303A4A"/>
    <w:rsid w:val="00304DA2"/>
    <w:rsid w:val="0030623B"/>
    <w:rsid w:val="00307C1B"/>
    <w:rsid w:val="00310EA0"/>
    <w:rsid w:val="0032440B"/>
    <w:rsid w:val="00325AC8"/>
    <w:rsid w:val="00341C61"/>
    <w:rsid w:val="00356F2A"/>
    <w:rsid w:val="00357C79"/>
    <w:rsid w:val="003648FA"/>
    <w:rsid w:val="00374055"/>
    <w:rsid w:val="00374D66"/>
    <w:rsid w:val="003804BA"/>
    <w:rsid w:val="00380C00"/>
    <w:rsid w:val="00383949"/>
    <w:rsid w:val="00384B1E"/>
    <w:rsid w:val="00391407"/>
    <w:rsid w:val="003952E1"/>
    <w:rsid w:val="00397291"/>
    <w:rsid w:val="003A1C6C"/>
    <w:rsid w:val="003C15C2"/>
    <w:rsid w:val="003C7273"/>
    <w:rsid w:val="003E342D"/>
    <w:rsid w:val="003F7BC8"/>
    <w:rsid w:val="00407261"/>
    <w:rsid w:val="00412CD4"/>
    <w:rsid w:val="00421BA6"/>
    <w:rsid w:val="00425276"/>
    <w:rsid w:val="00430DED"/>
    <w:rsid w:val="00434396"/>
    <w:rsid w:val="00434CF4"/>
    <w:rsid w:val="00450D51"/>
    <w:rsid w:val="00463300"/>
    <w:rsid w:val="004673FE"/>
    <w:rsid w:val="004709D8"/>
    <w:rsid w:val="0047174D"/>
    <w:rsid w:val="00473B8E"/>
    <w:rsid w:val="00475F49"/>
    <w:rsid w:val="00482E4A"/>
    <w:rsid w:val="004A65B4"/>
    <w:rsid w:val="004C4E3A"/>
    <w:rsid w:val="004D18B4"/>
    <w:rsid w:val="004E4DF9"/>
    <w:rsid w:val="004E65FA"/>
    <w:rsid w:val="004E7874"/>
    <w:rsid w:val="005019A4"/>
    <w:rsid w:val="00505EEA"/>
    <w:rsid w:val="00513998"/>
    <w:rsid w:val="0052015E"/>
    <w:rsid w:val="00523174"/>
    <w:rsid w:val="0053073D"/>
    <w:rsid w:val="00531515"/>
    <w:rsid w:val="005414B7"/>
    <w:rsid w:val="0055649E"/>
    <w:rsid w:val="00557AE6"/>
    <w:rsid w:val="00565E0B"/>
    <w:rsid w:val="005675C1"/>
    <w:rsid w:val="00591069"/>
    <w:rsid w:val="00592CEF"/>
    <w:rsid w:val="00593B85"/>
    <w:rsid w:val="005A056C"/>
    <w:rsid w:val="005B0E62"/>
    <w:rsid w:val="005B751C"/>
    <w:rsid w:val="005E4C2E"/>
    <w:rsid w:val="005F05DB"/>
    <w:rsid w:val="005F0C96"/>
    <w:rsid w:val="005F3F63"/>
    <w:rsid w:val="0060177E"/>
    <w:rsid w:val="00611BB5"/>
    <w:rsid w:val="0061746B"/>
    <w:rsid w:val="006335F9"/>
    <w:rsid w:val="00635DFF"/>
    <w:rsid w:val="006366D5"/>
    <w:rsid w:val="00644153"/>
    <w:rsid w:val="00656E58"/>
    <w:rsid w:val="0066113F"/>
    <w:rsid w:val="0066132C"/>
    <w:rsid w:val="00663C07"/>
    <w:rsid w:val="0067272D"/>
    <w:rsid w:val="00674B4D"/>
    <w:rsid w:val="00683799"/>
    <w:rsid w:val="00695E8A"/>
    <w:rsid w:val="006B57AB"/>
    <w:rsid w:val="006B7402"/>
    <w:rsid w:val="006D4C10"/>
    <w:rsid w:val="006E05EB"/>
    <w:rsid w:val="006E22E6"/>
    <w:rsid w:val="006E2ABD"/>
    <w:rsid w:val="006E4282"/>
    <w:rsid w:val="006F13E6"/>
    <w:rsid w:val="006F2357"/>
    <w:rsid w:val="006F6C28"/>
    <w:rsid w:val="00713BF5"/>
    <w:rsid w:val="00714D8C"/>
    <w:rsid w:val="00733A0A"/>
    <w:rsid w:val="007367A5"/>
    <w:rsid w:val="00740FC9"/>
    <w:rsid w:val="00746923"/>
    <w:rsid w:val="0074720F"/>
    <w:rsid w:val="0075151B"/>
    <w:rsid w:val="00754DF6"/>
    <w:rsid w:val="0077343F"/>
    <w:rsid w:val="00777F55"/>
    <w:rsid w:val="00783D71"/>
    <w:rsid w:val="00793606"/>
    <w:rsid w:val="00797473"/>
    <w:rsid w:val="007A26C3"/>
    <w:rsid w:val="007A77F1"/>
    <w:rsid w:val="007B2D93"/>
    <w:rsid w:val="0080083F"/>
    <w:rsid w:val="00816133"/>
    <w:rsid w:val="008228ED"/>
    <w:rsid w:val="008315C7"/>
    <w:rsid w:val="008342EA"/>
    <w:rsid w:val="00834537"/>
    <w:rsid w:val="00837500"/>
    <w:rsid w:val="008414D6"/>
    <w:rsid w:val="00853E3D"/>
    <w:rsid w:val="00855DD7"/>
    <w:rsid w:val="00860BAF"/>
    <w:rsid w:val="00866766"/>
    <w:rsid w:val="00866A1E"/>
    <w:rsid w:val="00867EFD"/>
    <w:rsid w:val="00871BFC"/>
    <w:rsid w:val="00875653"/>
    <w:rsid w:val="008763F3"/>
    <w:rsid w:val="008804D1"/>
    <w:rsid w:val="00894271"/>
    <w:rsid w:val="008A46BC"/>
    <w:rsid w:val="008A64BB"/>
    <w:rsid w:val="008A712E"/>
    <w:rsid w:val="008C2A54"/>
    <w:rsid w:val="008C316C"/>
    <w:rsid w:val="008C5910"/>
    <w:rsid w:val="008C6B45"/>
    <w:rsid w:val="008D2128"/>
    <w:rsid w:val="008D58A3"/>
    <w:rsid w:val="008D5A47"/>
    <w:rsid w:val="008D7E84"/>
    <w:rsid w:val="008E0B18"/>
    <w:rsid w:val="008E2E62"/>
    <w:rsid w:val="008E67BF"/>
    <w:rsid w:val="008E6ADC"/>
    <w:rsid w:val="008F656A"/>
    <w:rsid w:val="009039FA"/>
    <w:rsid w:val="0090466C"/>
    <w:rsid w:val="0091210C"/>
    <w:rsid w:val="00920932"/>
    <w:rsid w:val="00922E22"/>
    <w:rsid w:val="009238EB"/>
    <w:rsid w:val="00926DA4"/>
    <w:rsid w:val="00932FF1"/>
    <w:rsid w:val="00936AAA"/>
    <w:rsid w:val="0094611E"/>
    <w:rsid w:val="009520A8"/>
    <w:rsid w:val="009533E2"/>
    <w:rsid w:val="0095699F"/>
    <w:rsid w:val="0096031D"/>
    <w:rsid w:val="009823E0"/>
    <w:rsid w:val="009854E8"/>
    <w:rsid w:val="00992D58"/>
    <w:rsid w:val="0099667C"/>
    <w:rsid w:val="009A73C8"/>
    <w:rsid w:val="009B073B"/>
    <w:rsid w:val="009B2CF3"/>
    <w:rsid w:val="009D1DA7"/>
    <w:rsid w:val="009F255C"/>
    <w:rsid w:val="00A014A9"/>
    <w:rsid w:val="00A020EB"/>
    <w:rsid w:val="00A12102"/>
    <w:rsid w:val="00A12ACA"/>
    <w:rsid w:val="00A2124A"/>
    <w:rsid w:val="00A22705"/>
    <w:rsid w:val="00A300D0"/>
    <w:rsid w:val="00A30A03"/>
    <w:rsid w:val="00A3324B"/>
    <w:rsid w:val="00A37369"/>
    <w:rsid w:val="00A42C8C"/>
    <w:rsid w:val="00A518BC"/>
    <w:rsid w:val="00A51F4D"/>
    <w:rsid w:val="00A6398B"/>
    <w:rsid w:val="00A64C6F"/>
    <w:rsid w:val="00A6600C"/>
    <w:rsid w:val="00A67AA6"/>
    <w:rsid w:val="00A72193"/>
    <w:rsid w:val="00A72AD8"/>
    <w:rsid w:val="00A73DA8"/>
    <w:rsid w:val="00A74F3A"/>
    <w:rsid w:val="00A90AFE"/>
    <w:rsid w:val="00A94354"/>
    <w:rsid w:val="00A9665F"/>
    <w:rsid w:val="00AA5E20"/>
    <w:rsid w:val="00AB73E0"/>
    <w:rsid w:val="00AC605A"/>
    <w:rsid w:val="00AD1E61"/>
    <w:rsid w:val="00AD300C"/>
    <w:rsid w:val="00AD324B"/>
    <w:rsid w:val="00AE00F2"/>
    <w:rsid w:val="00AE1342"/>
    <w:rsid w:val="00AE3DE0"/>
    <w:rsid w:val="00AE6DAB"/>
    <w:rsid w:val="00AF4391"/>
    <w:rsid w:val="00AF469B"/>
    <w:rsid w:val="00AF7A96"/>
    <w:rsid w:val="00B0538D"/>
    <w:rsid w:val="00B06C69"/>
    <w:rsid w:val="00B12892"/>
    <w:rsid w:val="00B128F1"/>
    <w:rsid w:val="00B13451"/>
    <w:rsid w:val="00B138AE"/>
    <w:rsid w:val="00B15083"/>
    <w:rsid w:val="00B21121"/>
    <w:rsid w:val="00B23FFC"/>
    <w:rsid w:val="00B26D44"/>
    <w:rsid w:val="00B33A8A"/>
    <w:rsid w:val="00B375FD"/>
    <w:rsid w:val="00B42504"/>
    <w:rsid w:val="00B540E3"/>
    <w:rsid w:val="00B71AD7"/>
    <w:rsid w:val="00B8635D"/>
    <w:rsid w:val="00B86A94"/>
    <w:rsid w:val="00B94275"/>
    <w:rsid w:val="00B9455E"/>
    <w:rsid w:val="00BB1620"/>
    <w:rsid w:val="00BB36CC"/>
    <w:rsid w:val="00BC1CF5"/>
    <w:rsid w:val="00BC6026"/>
    <w:rsid w:val="00BD29A7"/>
    <w:rsid w:val="00BD39D2"/>
    <w:rsid w:val="00BD43A4"/>
    <w:rsid w:val="00BD762F"/>
    <w:rsid w:val="00BE17B1"/>
    <w:rsid w:val="00BE27FC"/>
    <w:rsid w:val="00BF4A94"/>
    <w:rsid w:val="00BF6E89"/>
    <w:rsid w:val="00C03855"/>
    <w:rsid w:val="00C03886"/>
    <w:rsid w:val="00C11250"/>
    <w:rsid w:val="00C1193C"/>
    <w:rsid w:val="00C1273F"/>
    <w:rsid w:val="00C12BE5"/>
    <w:rsid w:val="00C21DBB"/>
    <w:rsid w:val="00C2400B"/>
    <w:rsid w:val="00C26333"/>
    <w:rsid w:val="00C30F74"/>
    <w:rsid w:val="00C321E1"/>
    <w:rsid w:val="00C3409B"/>
    <w:rsid w:val="00C44B9F"/>
    <w:rsid w:val="00C50E21"/>
    <w:rsid w:val="00C54B53"/>
    <w:rsid w:val="00C60756"/>
    <w:rsid w:val="00C6296C"/>
    <w:rsid w:val="00C74786"/>
    <w:rsid w:val="00C75290"/>
    <w:rsid w:val="00C76760"/>
    <w:rsid w:val="00C8263F"/>
    <w:rsid w:val="00C93501"/>
    <w:rsid w:val="00CA2AFF"/>
    <w:rsid w:val="00CA5913"/>
    <w:rsid w:val="00CA6F21"/>
    <w:rsid w:val="00CA7AE3"/>
    <w:rsid w:val="00CB0246"/>
    <w:rsid w:val="00CC1224"/>
    <w:rsid w:val="00CC61EB"/>
    <w:rsid w:val="00CC71FD"/>
    <w:rsid w:val="00CD3B57"/>
    <w:rsid w:val="00CE0F28"/>
    <w:rsid w:val="00CF0B60"/>
    <w:rsid w:val="00D031F2"/>
    <w:rsid w:val="00D05A26"/>
    <w:rsid w:val="00D21318"/>
    <w:rsid w:val="00D23238"/>
    <w:rsid w:val="00D23296"/>
    <w:rsid w:val="00D25E88"/>
    <w:rsid w:val="00D3400A"/>
    <w:rsid w:val="00D354BE"/>
    <w:rsid w:val="00D37549"/>
    <w:rsid w:val="00D473D2"/>
    <w:rsid w:val="00D51443"/>
    <w:rsid w:val="00D52C04"/>
    <w:rsid w:val="00D67EB1"/>
    <w:rsid w:val="00D73A76"/>
    <w:rsid w:val="00D74A18"/>
    <w:rsid w:val="00D74FB9"/>
    <w:rsid w:val="00D819CF"/>
    <w:rsid w:val="00D82C5F"/>
    <w:rsid w:val="00D85928"/>
    <w:rsid w:val="00DA11DD"/>
    <w:rsid w:val="00DA1C8D"/>
    <w:rsid w:val="00DA1F9B"/>
    <w:rsid w:val="00DA67CA"/>
    <w:rsid w:val="00DB0EC1"/>
    <w:rsid w:val="00DB4D28"/>
    <w:rsid w:val="00DB5990"/>
    <w:rsid w:val="00DC0504"/>
    <w:rsid w:val="00DC6B9B"/>
    <w:rsid w:val="00DD35AA"/>
    <w:rsid w:val="00DD3CA5"/>
    <w:rsid w:val="00DD3CAF"/>
    <w:rsid w:val="00DD7C55"/>
    <w:rsid w:val="00DF3B8D"/>
    <w:rsid w:val="00DF7A50"/>
    <w:rsid w:val="00E048C2"/>
    <w:rsid w:val="00E07F7D"/>
    <w:rsid w:val="00E158AF"/>
    <w:rsid w:val="00E1737C"/>
    <w:rsid w:val="00E26C63"/>
    <w:rsid w:val="00E310C4"/>
    <w:rsid w:val="00E3387A"/>
    <w:rsid w:val="00E42333"/>
    <w:rsid w:val="00E523B1"/>
    <w:rsid w:val="00E54B6C"/>
    <w:rsid w:val="00E60D2F"/>
    <w:rsid w:val="00E6606B"/>
    <w:rsid w:val="00E67B3B"/>
    <w:rsid w:val="00E72186"/>
    <w:rsid w:val="00E82E8E"/>
    <w:rsid w:val="00E85E59"/>
    <w:rsid w:val="00E8613D"/>
    <w:rsid w:val="00E87B84"/>
    <w:rsid w:val="00E92E46"/>
    <w:rsid w:val="00E9580A"/>
    <w:rsid w:val="00E97485"/>
    <w:rsid w:val="00EA7025"/>
    <w:rsid w:val="00EA74E4"/>
    <w:rsid w:val="00EE289B"/>
    <w:rsid w:val="00EF5ACE"/>
    <w:rsid w:val="00F12282"/>
    <w:rsid w:val="00F12D76"/>
    <w:rsid w:val="00F479C4"/>
    <w:rsid w:val="00F53189"/>
    <w:rsid w:val="00F731FA"/>
    <w:rsid w:val="00F73480"/>
    <w:rsid w:val="00F75D03"/>
    <w:rsid w:val="00F7691D"/>
    <w:rsid w:val="00F80D7C"/>
    <w:rsid w:val="00F8199D"/>
    <w:rsid w:val="00F86E8C"/>
    <w:rsid w:val="00F9192D"/>
    <w:rsid w:val="00F96BEF"/>
    <w:rsid w:val="00F9775F"/>
    <w:rsid w:val="00FA2BAB"/>
    <w:rsid w:val="00FA5AF6"/>
    <w:rsid w:val="00FA71B1"/>
    <w:rsid w:val="00FB0638"/>
    <w:rsid w:val="00FB49A0"/>
    <w:rsid w:val="00FC0625"/>
    <w:rsid w:val="00FC3B78"/>
    <w:rsid w:val="00FC77C0"/>
    <w:rsid w:val="00FD0A5C"/>
    <w:rsid w:val="00FE001B"/>
    <w:rsid w:val="00FE3AF4"/>
    <w:rsid w:val="00FE6CC5"/>
    <w:rsid w:val="00FF3A23"/>
    <w:rsid w:val="00FF415A"/>
    <w:rsid w:val="00FF62FD"/>
    <w:rsid w:val="00FF65D7"/>
    <w:rsid w:val="00FF78E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2BFE55BB"/>
  <w15:docId w15:val="{70E4C0A7-B5A5-43CC-8CCB-24843E7B7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40" w:lineRule="atLeast"/>
    </w:pPr>
    <w:rPr>
      <w:lang w:eastAsia="en-US"/>
    </w:rPr>
  </w:style>
  <w:style w:type="paragraph" w:styleId="Heading1">
    <w:name w:val="heading 1"/>
    <w:basedOn w:val="Normal"/>
    <w:next w:val="Normal"/>
    <w:qFormat/>
    <w:rsid w:val="00E54B6C"/>
    <w:pPr>
      <w:keepNext/>
      <w:spacing w:before="120" w:after="60"/>
      <w:jc w:val="center"/>
      <w:outlineLvl w:val="0"/>
    </w:pPr>
    <w:rPr>
      <w:rFonts w:ascii="Arial" w:hAnsi="Arial"/>
      <w:b/>
      <w:sz w:val="28"/>
    </w:rPr>
  </w:style>
  <w:style w:type="paragraph" w:styleId="Heading2">
    <w:name w:val="heading 2"/>
    <w:basedOn w:val="Heading1"/>
    <w:next w:val="Normal"/>
    <w:qFormat/>
    <w:rsid w:val="00E54B6C"/>
    <w:pPr>
      <w:numPr>
        <w:ilvl w:val="1"/>
        <w:numId w:val="1"/>
      </w:numPr>
      <w:jc w:val="left"/>
      <w:outlineLvl w:val="1"/>
    </w:pPr>
    <w:rPr>
      <w:sz w:val="24"/>
    </w:rPr>
  </w:style>
  <w:style w:type="paragraph" w:styleId="Heading3">
    <w:name w:val="heading 3"/>
    <w:basedOn w:val="Heading1"/>
    <w:next w:val="Normal"/>
    <w:qFormat/>
    <w:pPr>
      <w:numPr>
        <w:ilvl w:val="2"/>
        <w:numId w:val="1"/>
      </w:numPr>
      <w:outlineLvl w:val="2"/>
    </w:pPr>
    <w:rPr>
      <w:b w:val="0"/>
      <w:i/>
      <w:sz w:val="20"/>
    </w:rPr>
  </w:style>
  <w:style w:type="paragraph" w:styleId="Heading4">
    <w:name w:val="heading 4"/>
    <w:basedOn w:val="Heading1"/>
    <w:next w:val="Normal"/>
    <w:qFormat/>
    <w:pPr>
      <w:numPr>
        <w:ilvl w:val="3"/>
        <w:numId w:val="1"/>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qFormat/>
    <w:pPr>
      <w:spacing w:before="360" w:after="360"/>
    </w:pPr>
    <w:rPr>
      <w:rFonts w:asciiTheme="minorHAnsi" w:hAnsiTheme="minorHAnsi"/>
      <w:b/>
      <w:bCs/>
      <w:caps/>
      <w:sz w:val="22"/>
      <w:szCs w:val="26"/>
      <w:u w:val="single"/>
    </w:rPr>
  </w:style>
  <w:style w:type="paragraph" w:styleId="TOC2">
    <w:name w:val="toc 2"/>
    <w:basedOn w:val="Normal"/>
    <w:next w:val="Normal"/>
    <w:uiPriority w:val="39"/>
    <w:qFormat/>
    <w:rPr>
      <w:rFonts w:asciiTheme="minorHAnsi" w:hAnsiTheme="minorHAnsi"/>
      <w:b/>
      <w:bCs/>
      <w:smallCaps/>
      <w:sz w:val="22"/>
      <w:szCs w:val="26"/>
    </w:rPr>
  </w:style>
  <w:style w:type="paragraph" w:styleId="TOC3">
    <w:name w:val="toc 3"/>
    <w:basedOn w:val="Normal"/>
    <w:next w:val="Normal"/>
    <w:uiPriority w:val="39"/>
    <w:semiHidden/>
    <w:qFormat/>
    <w:rPr>
      <w:rFonts w:asciiTheme="minorHAnsi" w:hAnsiTheme="minorHAnsi"/>
      <w:smallCaps/>
      <w:sz w:val="22"/>
      <w:szCs w:val="26"/>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semiHidden/>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Paragraph1"/>
    <w:pPr>
      <w:ind w:left="1530"/>
    </w:pPr>
  </w:style>
  <w:style w:type="paragraph" w:customStyle="1" w:styleId="Paragraph4">
    <w:name w:val="Paragraph4"/>
    <w:basedOn w:val="Paragraph1"/>
    <w:pPr>
      <w:ind w:left="2250"/>
    </w:pPr>
  </w:style>
  <w:style w:type="paragraph" w:styleId="TOC4">
    <w:name w:val="toc 4"/>
    <w:basedOn w:val="Normal"/>
    <w:next w:val="Normal"/>
    <w:semiHidden/>
    <w:rPr>
      <w:rFonts w:asciiTheme="minorHAnsi" w:hAnsiTheme="minorHAnsi"/>
      <w:sz w:val="22"/>
      <w:szCs w:val="26"/>
    </w:rPr>
  </w:style>
  <w:style w:type="paragraph" w:styleId="TOC5">
    <w:name w:val="toc 5"/>
    <w:basedOn w:val="Normal"/>
    <w:next w:val="Normal"/>
    <w:semiHidden/>
    <w:rPr>
      <w:rFonts w:asciiTheme="minorHAnsi" w:hAnsiTheme="minorHAnsi"/>
      <w:sz w:val="22"/>
      <w:szCs w:val="26"/>
    </w:rPr>
  </w:style>
  <w:style w:type="paragraph" w:styleId="TOC6">
    <w:name w:val="toc 6"/>
    <w:basedOn w:val="Normal"/>
    <w:next w:val="Normal"/>
    <w:semiHidden/>
    <w:rPr>
      <w:rFonts w:asciiTheme="minorHAnsi" w:hAnsiTheme="minorHAnsi"/>
      <w:sz w:val="22"/>
      <w:szCs w:val="26"/>
    </w:rPr>
  </w:style>
  <w:style w:type="paragraph" w:styleId="TOC7">
    <w:name w:val="toc 7"/>
    <w:basedOn w:val="Normal"/>
    <w:next w:val="Normal"/>
    <w:semiHidden/>
    <w:rPr>
      <w:rFonts w:asciiTheme="minorHAnsi" w:hAnsiTheme="minorHAnsi"/>
      <w:sz w:val="22"/>
      <w:szCs w:val="26"/>
    </w:rPr>
  </w:style>
  <w:style w:type="paragraph" w:styleId="TOC8">
    <w:name w:val="toc 8"/>
    <w:basedOn w:val="Normal"/>
    <w:next w:val="Normal"/>
    <w:semiHidden/>
    <w:rPr>
      <w:rFonts w:asciiTheme="minorHAnsi" w:hAnsiTheme="minorHAnsi"/>
      <w:sz w:val="22"/>
      <w:szCs w:val="26"/>
    </w:rPr>
  </w:style>
  <w:style w:type="paragraph" w:styleId="TOC9">
    <w:name w:val="toc 9"/>
    <w:basedOn w:val="Normal"/>
    <w:next w:val="Normal"/>
    <w:semiHidden/>
    <w:rPr>
      <w:rFonts w:asciiTheme="minorHAnsi" w:hAnsiTheme="minorHAnsi"/>
      <w:sz w:val="22"/>
      <w:szCs w:val="26"/>
    </w:rPr>
  </w:style>
  <w:style w:type="paragraph" w:styleId="TOCHeading">
    <w:name w:val="TOC Heading"/>
    <w:basedOn w:val="Heading1"/>
    <w:next w:val="Normal"/>
    <w:uiPriority w:val="39"/>
    <w:unhideWhenUsed/>
    <w:qFormat/>
    <w:rsid w:val="00A014A9"/>
    <w:pPr>
      <w:keepLines/>
      <w:widowControl/>
      <w:spacing w:before="480" w:after="0" w:line="276" w:lineRule="auto"/>
      <w:outlineLvl w:val="9"/>
    </w:pPr>
    <w:rPr>
      <w:rFonts w:asciiTheme="majorHAnsi" w:eastAsiaTheme="majorEastAsia" w:hAnsiTheme="majorHAnsi" w:cstheme="majorBidi"/>
      <w:bCs/>
      <w:color w:val="365F91" w:themeColor="accent1" w:themeShade="BF"/>
      <w:szCs w:val="28"/>
    </w:rPr>
  </w:style>
  <w:style w:type="paragraph" w:styleId="BalloonText">
    <w:name w:val="Balloon Text"/>
    <w:basedOn w:val="Normal"/>
    <w:link w:val="BalloonTextChar"/>
    <w:uiPriority w:val="99"/>
    <w:semiHidden/>
    <w:unhideWhenUsed/>
    <w:rsid w:val="00A014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4A9"/>
    <w:rPr>
      <w:rFonts w:ascii="Tahoma" w:hAnsi="Tahoma" w:cs="Tahoma"/>
      <w:sz w:val="16"/>
      <w:szCs w:val="16"/>
      <w:lang w:eastAsia="en-US"/>
    </w:rPr>
  </w:style>
  <w:style w:type="character" w:styleId="Hyperlink">
    <w:name w:val="Hyperlink"/>
    <w:basedOn w:val="DefaultParagraphFont"/>
    <w:uiPriority w:val="99"/>
    <w:unhideWhenUsed/>
    <w:rsid w:val="00A014A9"/>
    <w:rPr>
      <w:color w:val="0000FF" w:themeColor="hyperlink"/>
      <w:u w:val="single"/>
    </w:rPr>
  </w:style>
  <w:style w:type="character" w:customStyle="1" w:styleId="BodyTextChar">
    <w:name w:val="Body Text Char"/>
    <w:basedOn w:val="DefaultParagraphFont"/>
    <w:link w:val="BodyText"/>
    <w:semiHidden/>
    <w:rsid w:val="001E2CEE"/>
    <w:rPr>
      <w:lang w:eastAsia="en-US"/>
    </w:rPr>
  </w:style>
  <w:style w:type="paragraph" w:styleId="ListParagraph">
    <w:name w:val="List Paragraph"/>
    <w:basedOn w:val="Normal"/>
    <w:uiPriority w:val="34"/>
    <w:qFormat/>
    <w:rsid w:val="00B33A8A"/>
    <w:pPr>
      <w:ind w:left="720"/>
      <w:contextualSpacing/>
    </w:pPr>
  </w:style>
  <w:style w:type="character" w:styleId="UnresolvedMention">
    <w:name w:val="Unresolved Mention"/>
    <w:basedOn w:val="DefaultParagraphFont"/>
    <w:uiPriority w:val="99"/>
    <w:semiHidden/>
    <w:unhideWhenUsed/>
    <w:rsid w:val="00D05A26"/>
    <w:rPr>
      <w:color w:val="605E5C"/>
      <w:shd w:val="clear" w:color="auto" w:fill="E1DFDD"/>
    </w:rPr>
  </w:style>
  <w:style w:type="character" w:styleId="FollowedHyperlink">
    <w:name w:val="FollowedHyperlink"/>
    <w:basedOn w:val="DefaultParagraphFont"/>
    <w:uiPriority w:val="99"/>
    <w:semiHidden/>
    <w:unhideWhenUsed/>
    <w:rsid w:val="000F04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2036">
      <w:bodyDiv w:val="1"/>
      <w:marLeft w:val="0"/>
      <w:marRight w:val="0"/>
      <w:marTop w:val="0"/>
      <w:marBottom w:val="0"/>
      <w:divBdr>
        <w:top w:val="none" w:sz="0" w:space="0" w:color="auto"/>
        <w:left w:val="none" w:sz="0" w:space="0" w:color="auto"/>
        <w:bottom w:val="none" w:sz="0" w:space="0" w:color="auto"/>
        <w:right w:val="none" w:sz="0" w:space="0" w:color="auto"/>
      </w:divBdr>
    </w:div>
    <w:div w:id="137842644">
      <w:bodyDiv w:val="1"/>
      <w:marLeft w:val="0"/>
      <w:marRight w:val="0"/>
      <w:marTop w:val="0"/>
      <w:marBottom w:val="0"/>
      <w:divBdr>
        <w:top w:val="none" w:sz="0" w:space="0" w:color="auto"/>
        <w:left w:val="none" w:sz="0" w:space="0" w:color="auto"/>
        <w:bottom w:val="none" w:sz="0" w:space="0" w:color="auto"/>
        <w:right w:val="none" w:sz="0" w:space="0" w:color="auto"/>
      </w:divBdr>
    </w:div>
    <w:div w:id="530530016">
      <w:bodyDiv w:val="1"/>
      <w:marLeft w:val="0"/>
      <w:marRight w:val="0"/>
      <w:marTop w:val="0"/>
      <w:marBottom w:val="0"/>
      <w:divBdr>
        <w:top w:val="none" w:sz="0" w:space="0" w:color="auto"/>
        <w:left w:val="none" w:sz="0" w:space="0" w:color="auto"/>
        <w:bottom w:val="none" w:sz="0" w:space="0" w:color="auto"/>
        <w:right w:val="none" w:sz="0" w:space="0" w:color="auto"/>
      </w:divBdr>
    </w:div>
    <w:div w:id="644971883">
      <w:bodyDiv w:val="1"/>
      <w:marLeft w:val="0"/>
      <w:marRight w:val="0"/>
      <w:marTop w:val="0"/>
      <w:marBottom w:val="0"/>
      <w:divBdr>
        <w:top w:val="none" w:sz="0" w:space="0" w:color="auto"/>
        <w:left w:val="none" w:sz="0" w:space="0" w:color="auto"/>
        <w:bottom w:val="none" w:sz="0" w:space="0" w:color="auto"/>
        <w:right w:val="none" w:sz="0" w:space="0" w:color="auto"/>
      </w:divBdr>
    </w:div>
    <w:div w:id="924535857">
      <w:bodyDiv w:val="1"/>
      <w:marLeft w:val="0"/>
      <w:marRight w:val="0"/>
      <w:marTop w:val="0"/>
      <w:marBottom w:val="0"/>
      <w:divBdr>
        <w:top w:val="none" w:sz="0" w:space="0" w:color="auto"/>
        <w:left w:val="none" w:sz="0" w:space="0" w:color="auto"/>
        <w:bottom w:val="none" w:sz="0" w:space="0" w:color="auto"/>
        <w:right w:val="none" w:sz="0" w:space="0" w:color="auto"/>
      </w:divBdr>
    </w:div>
    <w:div w:id="1604999118">
      <w:bodyDiv w:val="1"/>
      <w:marLeft w:val="0"/>
      <w:marRight w:val="0"/>
      <w:marTop w:val="0"/>
      <w:marBottom w:val="0"/>
      <w:divBdr>
        <w:top w:val="none" w:sz="0" w:space="0" w:color="auto"/>
        <w:left w:val="none" w:sz="0" w:space="0" w:color="auto"/>
        <w:bottom w:val="none" w:sz="0" w:space="0" w:color="auto"/>
        <w:right w:val="none" w:sz="0" w:space="0" w:color="auto"/>
      </w:divBdr>
    </w:div>
    <w:div w:id="1862622443">
      <w:bodyDiv w:val="1"/>
      <w:marLeft w:val="0"/>
      <w:marRight w:val="0"/>
      <w:marTop w:val="0"/>
      <w:marBottom w:val="0"/>
      <w:divBdr>
        <w:top w:val="none" w:sz="0" w:space="0" w:color="auto"/>
        <w:left w:val="none" w:sz="0" w:space="0" w:color="auto"/>
        <w:bottom w:val="none" w:sz="0" w:space="0" w:color="auto"/>
        <w:right w:val="none" w:sz="0" w:space="0" w:color="auto"/>
      </w:divBdr>
    </w:div>
    <w:div w:id="1913352952">
      <w:bodyDiv w:val="1"/>
      <w:marLeft w:val="0"/>
      <w:marRight w:val="0"/>
      <w:marTop w:val="0"/>
      <w:marBottom w:val="0"/>
      <w:divBdr>
        <w:top w:val="none" w:sz="0" w:space="0" w:color="auto"/>
        <w:left w:val="none" w:sz="0" w:space="0" w:color="auto"/>
        <w:bottom w:val="none" w:sz="0" w:space="0" w:color="auto"/>
        <w:right w:val="none" w:sz="0" w:space="0" w:color="auto"/>
      </w:divBdr>
    </w:div>
    <w:div w:id="193594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www.kaggle.com/datasets/datascientistanna/customers-dataset?resource=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Macro-Enabled_Worksheet.xlsm"/><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Glossar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DB33D-4BCA-4565-9731-07CDD6489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Glossary.dot</Template>
  <TotalTime>4112</TotalTime>
  <Pages>17</Pages>
  <Words>1009</Words>
  <Characters>5500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Project Workbook</vt:lpstr>
    </vt:vector>
  </TitlesOfParts>
  <Company/>
  <LinksUpToDate>false</LinksUpToDate>
  <CharactersWithSpaces>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Workbook</dc:title>
  <dc:subject>CSCE5430 Software Engineering</dc:subject>
  <dc:creator>student name</dc:creator>
  <cp:lastModifiedBy>Pragnesh Devarakonda</cp:lastModifiedBy>
  <cp:revision>422</cp:revision>
  <cp:lastPrinted>1999-05-24T19:06:00Z</cp:lastPrinted>
  <dcterms:created xsi:type="dcterms:W3CDTF">2014-02-01T06:40:00Z</dcterms:created>
  <dcterms:modified xsi:type="dcterms:W3CDTF">2023-05-03T03:48:00Z</dcterms:modified>
</cp:coreProperties>
</file>